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DA10E" w14:textId="64B46706" w:rsidR="00990EAC" w:rsidRDefault="00990EAC" w:rsidP="00277614">
      <w:pPr>
        <w:ind w:left="2126"/>
        <w:rPr>
          <w:noProof/>
        </w:rPr>
      </w:pPr>
    </w:p>
    <w:tbl>
      <w:tblPr>
        <w:tblpPr w:leftFromText="180" w:rightFromText="180" w:vertAnchor="text" w:horzAnchor="margin" w:tblpXSpec="right" w:tblpY="-727"/>
        <w:tblW w:w="10172" w:type="dxa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035A26" w14:paraId="171EF3DA" w14:textId="77777777" w:rsidTr="00990EAC">
        <w:tc>
          <w:tcPr>
            <w:tcW w:w="4821" w:type="dxa"/>
          </w:tcPr>
          <w:p w14:paraId="78A88FFE" w14:textId="77777777" w:rsidR="00990EAC" w:rsidRPr="00646136" w:rsidRDefault="00990EAC" w:rsidP="00A6518F">
            <w:pPr>
              <w:ind w:firstLine="0"/>
            </w:pPr>
            <w:r>
              <w:t>СОГЛАСОВАНО</w:t>
            </w:r>
          </w:p>
        </w:tc>
        <w:tc>
          <w:tcPr>
            <w:tcW w:w="1162" w:type="dxa"/>
          </w:tcPr>
          <w:p w14:paraId="75A8F17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D45501A" w14:textId="77777777" w:rsidR="00990EAC" w:rsidRPr="00646136" w:rsidRDefault="00990EAC" w:rsidP="00A6518F">
            <w:pPr>
              <w:ind w:firstLine="0"/>
            </w:pPr>
            <w:r w:rsidRPr="00646136">
              <w:t>УТВЕРЖДАЮ</w:t>
            </w:r>
          </w:p>
        </w:tc>
      </w:tr>
      <w:tr w:rsidR="00035A26" w14:paraId="601542A4" w14:textId="77777777" w:rsidTr="00990EAC">
        <w:trPr>
          <w:trHeight w:val="2047"/>
        </w:trPr>
        <w:tc>
          <w:tcPr>
            <w:tcW w:w="4821" w:type="dxa"/>
            <w:hideMark/>
          </w:tcPr>
          <w:p w14:paraId="197DB628" w14:textId="5A82405A" w:rsidR="00990EAC" w:rsidRPr="00646136" w:rsidRDefault="00F62A47" w:rsidP="00A6518F">
            <w:pPr>
              <w:ind w:firstLine="0"/>
            </w:pPr>
            <w:r>
              <w:t>Преподаватель по анализу и разработке ТЗ</w:t>
            </w:r>
          </w:p>
          <w:p w14:paraId="06C1ECB5" w14:textId="2577BA2B" w:rsidR="00990EAC" w:rsidRPr="00F76EBD" w:rsidRDefault="0043748A" w:rsidP="00A6518F">
            <w:pPr>
              <w:ind w:firstLine="0"/>
            </w:pPr>
            <w:r>
              <w:t>________________</w:t>
            </w:r>
            <w:r w:rsidR="001F7452">
              <w:t xml:space="preserve"> </w:t>
            </w:r>
            <w:r w:rsidR="009763CE">
              <w:t>Ж</w:t>
            </w:r>
            <w:r w:rsidR="006866F6">
              <w:t>у</w:t>
            </w:r>
            <w:r w:rsidR="009763CE">
              <w:t>кова М.Н.</w:t>
            </w:r>
          </w:p>
          <w:p w14:paraId="7168C491" w14:textId="3FEFA818" w:rsidR="00990EAC" w:rsidRPr="00F62A47" w:rsidRDefault="00D31A36" w:rsidP="00A6518F">
            <w:pPr>
              <w:ind w:firstLine="0"/>
            </w:pPr>
            <w:r>
              <w:t>«____» _____________ 20__</w:t>
            </w:r>
            <w:r w:rsidR="00990EAC" w:rsidRPr="00646136">
              <w:t> г.</w:t>
            </w:r>
          </w:p>
        </w:tc>
        <w:tc>
          <w:tcPr>
            <w:tcW w:w="1162" w:type="dxa"/>
          </w:tcPr>
          <w:p w14:paraId="5B49D94C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27E7F7E5" w14:textId="6610491C" w:rsidR="00990EAC" w:rsidRPr="00646136" w:rsidRDefault="00DC5FE1" w:rsidP="00A6518F">
            <w:pPr>
              <w:ind w:firstLine="0"/>
            </w:pPr>
            <w:r>
              <w:t>Руководитель</w:t>
            </w:r>
            <w:r w:rsidR="00F62A47">
              <w:t xml:space="preserve"> ОП</w:t>
            </w:r>
          </w:p>
          <w:p w14:paraId="091DDD7E" w14:textId="7D2DBD8A" w:rsidR="00990EAC" w:rsidRPr="00646136" w:rsidRDefault="0043748A" w:rsidP="00A6518F">
            <w:pPr>
              <w:ind w:firstLine="0"/>
            </w:pPr>
            <w:r>
              <w:t>________________</w:t>
            </w:r>
            <w:r w:rsidR="001F7452">
              <w:t xml:space="preserve"> </w:t>
            </w:r>
            <w:r w:rsidR="00FD0C4A">
              <w:t>Чистяков Г.А.</w:t>
            </w:r>
          </w:p>
          <w:p w14:paraId="3DBEE99F" w14:textId="4059611F" w:rsidR="00990EAC" w:rsidRPr="00F62A47" w:rsidRDefault="00D31A36" w:rsidP="00A6518F">
            <w:pPr>
              <w:ind w:firstLine="0"/>
            </w:pPr>
            <w:r>
              <w:t>«____» _____________ 20__</w:t>
            </w:r>
            <w:r w:rsidR="00990EAC" w:rsidRPr="00646136">
              <w:t> г.</w:t>
            </w:r>
          </w:p>
        </w:tc>
      </w:tr>
    </w:tbl>
    <w:p w14:paraId="2AAA6B2A" w14:textId="77777777" w:rsidR="00990EAC" w:rsidRPr="00646136" w:rsidRDefault="00990EAC" w:rsidP="00EA6493">
      <w:pPr>
        <w:rPr>
          <w:noProof/>
        </w:rPr>
      </w:pPr>
    </w:p>
    <w:p w14:paraId="66DDFF13" w14:textId="77777777" w:rsidR="00990EAC" w:rsidRPr="00646136" w:rsidRDefault="00990EAC" w:rsidP="00990EAC"/>
    <w:p w14:paraId="6D8F6D6B" w14:textId="77777777" w:rsidR="00990EAC" w:rsidRPr="00646136" w:rsidRDefault="00990EAC" w:rsidP="00990EAC"/>
    <w:p w14:paraId="326582D4" w14:textId="6E9C214C" w:rsidR="00990EAC" w:rsidRPr="00646136" w:rsidRDefault="00A6518F" w:rsidP="00A6518F">
      <w:pPr>
        <w:pStyle w:val="vguxTitleDocName"/>
      </w:pPr>
      <w:r>
        <w:rPr>
          <w:lang w:val="ru-RU"/>
        </w:rPr>
        <w:t>ТЕХНИЧЕСКОЕ ЗАДАНИЕ</w:t>
      </w:r>
    </w:p>
    <w:p w14:paraId="0A9957D8" w14:textId="70212D17" w:rsidR="0013162A" w:rsidRDefault="00990EAC" w:rsidP="0013162A">
      <w:pPr>
        <w:ind w:firstLine="0"/>
        <w:jc w:val="center"/>
      </w:pPr>
      <w:r w:rsidRPr="00646136">
        <w:t xml:space="preserve">на </w:t>
      </w:r>
      <w:r w:rsidR="00F2337D">
        <w:t>разработку</w:t>
      </w:r>
    </w:p>
    <w:p w14:paraId="1AC91821" w14:textId="53F2D4FC" w:rsidR="00990EAC" w:rsidRPr="001F7452" w:rsidRDefault="00BC453F" w:rsidP="0013162A">
      <w:pPr>
        <w:ind w:firstLine="0"/>
        <w:jc w:val="center"/>
        <w:rPr>
          <w:u w:val="single"/>
        </w:rPr>
      </w:pPr>
      <w:r>
        <w:rPr>
          <w:u w:val="single"/>
        </w:rPr>
        <w:t>и</w:t>
      </w:r>
      <w:r w:rsidR="00C60BD4" w:rsidRPr="001F7452">
        <w:rPr>
          <w:u w:val="single"/>
        </w:rPr>
        <w:t>гры «Гекс»</w:t>
      </w:r>
    </w:p>
    <w:p w14:paraId="2FAF6D5A" w14:textId="0AEB1C15" w:rsidR="00990EAC" w:rsidRPr="00646136" w:rsidRDefault="00990EAC" w:rsidP="00303DC8"/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22A5">
        <w:trPr>
          <w:trHeight w:val="1713"/>
        </w:trPr>
        <w:tc>
          <w:tcPr>
            <w:tcW w:w="4821" w:type="dxa"/>
            <w:hideMark/>
          </w:tcPr>
          <w:p w14:paraId="2FFD1A4A" w14:textId="710DAE54" w:rsidR="00DB67CB" w:rsidRPr="00646136" w:rsidRDefault="00F62A47" w:rsidP="0013162A">
            <w:pPr>
              <w:ind w:firstLine="0"/>
            </w:pPr>
            <w:r>
              <w:t>Студент к</w:t>
            </w:r>
            <w:r w:rsidR="002502BF">
              <w:t>олледж</w:t>
            </w:r>
            <w:r>
              <w:t>а</w:t>
            </w:r>
            <w:r w:rsidR="002502BF">
              <w:t xml:space="preserve"> </w:t>
            </w:r>
            <w:proofErr w:type="spellStart"/>
            <w:r w:rsidR="002502BF">
              <w:t>ВятГУ</w:t>
            </w:r>
            <w:proofErr w:type="spellEnd"/>
          </w:p>
          <w:p w14:paraId="1BE65011" w14:textId="534DEB73" w:rsidR="00DB67CB" w:rsidRPr="00646136" w:rsidRDefault="0043748A" w:rsidP="0013162A">
            <w:pPr>
              <w:ind w:firstLine="0"/>
            </w:pPr>
            <w:r>
              <w:t>________________</w:t>
            </w:r>
            <w:r w:rsidR="009763CE">
              <w:t>Тимшин Н.Е.</w:t>
            </w:r>
          </w:p>
          <w:p w14:paraId="391E9847" w14:textId="39FD68BF" w:rsidR="00DB67CB" w:rsidRPr="00646136" w:rsidRDefault="00DB67CB" w:rsidP="0013162A">
            <w:pPr>
              <w:ind w:firstLine="0"/>
            </w:pPr>
            <w:r>
              <w:t>«____» _____________ 20</w:t>
            </w:r>
            <w:r w:rsidRPr="002502BF">
              <w:t>__</w:t>
            </w:r>
            <w:r w:rsidRPr="00646136">
              <w:t> г.</w:t>
            </w: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64244D7F" w:rsidR="00DB67CB" w:rsidRPr="00646136" w:rsidRDefault="002502BF" w:rsidP="0013162A">
            <w:pPr>
              <w:ind w:firstLine="0"/>
            </w:pPr>
            <w:r>
              <w:t>Преподаватель по учебной практике</w:t>
            </w:r>
          </w:p>
          <w:p w14:paraId="2CA16E67" w14:textId="5ECD40A1" w:rsidR="00DB67CB" w:rsidRPr="00646136" w:rsidRDefault="0043748A" w:rsidP="0013162A">
            <w:pPr>
              <w:ind w:firstLine="0"/>
            </w:pPr>
            <w:r>
              <w:t>________________</w:t>
            </w:r>
            <w:r w:rsidR="001F7452">
              <w:t xml:space="preserve"> </w:t>
            </w:r>
            <w:r w:rsidR="009763CE">
              <w:t>Крутиков А.К.</w:t>
            </w:r>
          </w:p>
          <w:p w14:paraId="481526AE" w14:textId="28E6C5C8" w:rsidR="00D37FCB" w:rsidRPr="00D37FCB" w:rsidRDefault="00DB67CB" w:rsidP="0013162A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3E22A5" w14:paraId="415F2DB0" w14:textId="77777777" w:rsidTr="003E22A5">
        <w:trPr>
          <w:trHeight w:val="419"/>
        </w:trPr>
        <w:tc>
          <w:tcPr>
            <w:tcW w:w="4821" w:type="dxa"/>
          </w:tcPr>
          <w:p w14:paraId="2D3A0885" w14:textId="77777777" w:rsidR="003E22A5" w:rsidRPr="00D31A36" w:rsidRDefault="003E22A5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3E22A5" w:rsidRPr="00646136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1AE938C" w14:textId="37EF1496" w:rsidR="003E22A5" w:rsidRPr="00D31A36" w:rsidRDefault="003E22A5" w:rsidP="003E22A5">
            <w:pPr>
              <w:ind w:firstLine="0"/>
            </w:pPr>
            <w:r w:rsidRPr="00646136">
              <w:t>СОГЛАСОВАНО</w:t>
            </w:r>
          </w:p>
        </w:tc>
      </w:tr>
      <w:tr w:rsidR="003E22A5" w14:paraId="10817EA7" w14:textId="77777777" w:rsidTr="003E22A5">
        <w:trPr>
          <w:trHeight w:val="1713"/>
        </w:trPr>
        <w:tc>
          <w:tcPr>
            <w:tcW w:w="4821" w:type="dxa"/>
          </w:tcPr>
          <w:p w14:paraId="7B688BE1" w14:textId="77777777" w:rsidR="003E22A5" w:rsidRPr="00D31A36" w:rsidRDefault="003E22A5" w:rsidP="003E22A5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3E22A5" w:rsidRPr="00646136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69F58FF0" w14:textId="7F05D23F" w:rsidR="003E22A5" w:rsidRPr="00646136" w:rsidRDefault="002502BF" w:rsidP="003E22A5">
            <w:pPr>
              <w:ind w:firstLine="0"/>
            </w:pPr>
            <w:r>
              <w:t xml:space="preserve">Преподаватель по </w:t>
            </w:r>
            <w:r w:rsidR="00EA7476">
              <w:t>внедрению</w:t>
            </w:r>
            <w:r>
              <w:t xml:space="preserve"> ИС</w:t>
            </w:r>
          </w:p>
          <w:p w14:paraId="0C9FD50A" w14:textId="0335571B" w:rsidR="003E22A5" w:rsidRPr="00646136" w:rsidRDefault="0043748A" w:rsidP="003E22A5">
            <w:pPr>
              <w:ind w:firstLine="0"/>
            </w:pPr>
            <w:r>
              <w:t>________________</w:t>
            </w:r>
            <w:r w:rsidR="001F7452">
              <w:t xml:space="preserve"> </w:t>
            </w:r>
            <w:r w:rsidR="009763CE">
              <w:t>Самоделкин П.А.</w:t>
            </w:r>
          </w:p>
          <w:p w14:paraId="3377A854" w14:textId="6ABC94DB" w:rsidR="003E22A5" w:rsidRPr="00D31A36" w:rsidRDefault="003E22A5" w:rsidP="003E22A5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</w:tbl>
    <w:p w14:paraId="4EEED0FE" w14:textId="52D2A6A5" w:rsidR="00D2756B" w:rsidRDefault="00D2756B" w:rsidP="003E22A5">
      <w:pPr>
        <w:ind w:firstLine="0"/>
      </w:pPr>
    </w:p>
    <w:p w14:paraId="2821F77F" w14:textId="77777777" w:rsidR="003E22A5" w:rsidRDefault="003E22A5" w:rsidP="003E22A5">
      <w:pPr>
        <w:ind w:firstLine="0"/>
      </w:pPr>
    </w:p>
    <w:p w14:paraId="0E468CFB" w14:textId="721BA3C1" w:rsidR="00D2756B" w:rsidRDefault="00D2756B" w:rsidP="00303DC8"/>
    <w:p w14:paraId="195BB252" w14:textId="22E0B4D7" w:rsidR="00990EAC" w:rsidRDefault="00990EAC" w:rsidP="00303DC8"/>
    <w:p w14:paraId="4110DC7E" w14:textId="11FCBDFD" w:rsidR="00D2756B" w:rsidRDefault="00D2756B" w:rsidP="00303DC8"/>
    <w:p w14:paraId="2DD731FE" w14:textId="77777777" w:rsidR="00F113BF" w:rsidRDefault="00F113BF" w:rsidP="00303DC8"/>
    <w:p w14:paraId="3334347A" w14:textId="2C3D531F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0E6457">
        <w:t>5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4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056B562C" w14:textId="677BD5FD" w:rsidR="001F7452" w:rsidRDefault="0044225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57858" w:history="1">
            <w:r w:rsidR="001F7452" w:rsidRPr="007C7275">
              <w:rPr>
                <w:rStyle w:val="a6"/>
              </w:rPr>
              <w:t>Введение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_Toc197357858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2</w:t>
            </w:r>
            <w:r w:rsidR="001F7452">
              <w:rPr>
                <w:webHidden/>
              </w:rPr>
              <w:fldChar w:fldCharType="end"/>
            </w:r>
          </w:hyperlink>
        </w:p>
        <w:p w14:paraId="01D583C5" w14:textId="1EB9B7E5" w:rsidR="001F7452" w:rsidRDefault="00DB773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59" w:history="1">
            <w:r w:rsidR="001F7452" w:rsidRPr="007C7275">
              <w:rPr>
                <w:rStyle w:val="a6"/>
              </w:rPr>
              <w:t>1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Термины и определения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_Toc197357859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3</w:t>
            </w:r>
            <w:r w:rsidR="001F7452">
              <w:rPr>
                <w:webHidden/>
              </w:rPr>
              <w:fldChar w:fldCharType="end"/>
            </w:r>
          </w:hyperlink>
        </w:p>
        <w:p w14:paraId="772CCF5D" w14:textId="3F2841F8" w:rsidR="001F7452" w:rsidRDefault="00DB773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60" w:history="1">
            <w:r w:rsidR="001F7452" w:rsidRPr="007C7275">
              <w:rPr>
                <w:rStyle w:val="a6"/>
              </w:rPr>
              <w:t>2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Перечень сокращений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_Toc197357860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4</w:t>
            </w:r>
            <w:r w:rsidR="001F7452">
              <w:rPr>
                <w:webHidden/>
              </w:rPr>
              <w:fldChar w:fldCharType="end"/>
            </w:r>
          </w:hyperlink>
        </w:p>
        <w:p w14:paraId="0D1C28D6" w14:textId="351571A1" w:rsidR="001F7452" w:rsidRDefault="00DB773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61" w:history="1">
            <w:r w:rsidR="001F7452" w:rsidRPr="007C7275">
              <w:rPr>
                <w:rStyle w:val="a6"/>
              </w:rPr>
              <w:t>3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Основные сведения о разработке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_Toc197357861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5</w:t>
            </w:r>
            <w:r w:rsidR="001F7452">
              <w:rPr>
                <w:webHidden/>
              </w:rPr>
              <w:fldChar w:fldCharType="end"/>
            </w:r>
          </w:hyperlink>
        </w:p>
        <w:p w14:paraId="0C576280" w14:textId="435A708B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62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Наименование разработки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_Toc197357862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5</w:t>
            </w:r>
            <w:r w:rsidR="001F7452">
              <w:rPr>
                <w:webHidden/>
              </w:rPr>
              <w:fldChar w:fldCharType="end"/>
            </w:r>
          </w:hyperlink>
        </w:p>
        <w:p w14:paraId="0F6A8A4A" w14:textId="2F00E237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63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Цель и задачи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_Toc197357863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5</w:t>
            </w:r>
            <w:r w:rsidR="001F7452">
              <w:rPr>
                <w:webHidden/>
              </w:rPr>
              <w:fldChar w:fldCharType="end"/>
            </w:r>
          </w:hyperlink>
        </w:p>
        <w:p w14:paraId="0547FECB" w14:textId="3CC2F9E1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64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Сведения об участниках разработки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_Toc197357864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5</w:t>
            </w:r>
            <w:r w:rsidR="001F7452">
              <w:rPr>
                <w:webHidden/>
              </w:rPr>
              <w:fldChar w:fldCharType="end"/>
            </w:r>
          </w:hyperlink>
        </w:p>
        <w:p w14:paraId="36067748" w14:textId="5272ADF4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65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Сроки разработки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_Toc197357865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5</w:t>
            </w:r>
            <w:r w:rsidR="001F7452">
              <w:rPr>
                <w:webHidden/>
              </w:rPr>
              <w:fldChar w:fldCharType="end"/>
            </w:r>
          </w:hyperlink>
        </w:p>
        <w:p w14:paraId="311ACE36" w14:textId="4CF8BBAE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66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Назначение разработки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_Toc197357866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6</w:t>
            </w:r>
            <w:r w:rsidR="001F7452">
              <w:rPr>
                <w:webHidden/>
              </w:rPr>
              <w:fldChar w:fldCharType="end"/>
            </w:r>
          </w:hyperlink>
        </w:p>
        <w:p w14:paraId="6C65CB46" w14:textId="55BAB065" w:rsidR="001F7452" w:rsidRDefault="00DB773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67" w:history="1">
            <w:r w:rsidR="001F7452" w:rsidRPr="007C7275">
              <w:rPr>
                <w:rStyle w:val="a6"/>
              </w:rPr>
              <w:t>4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Описание предметной области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_Toc197357867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7</w:t>
            </w:r>
            <w:r w:rsidR="001F7452">
              <w:rPr>
                <w:webHidden/>
              </w:rPr>
              <w:fldChar w:fldCharType="end"/>
            </w:r>
          </w:hyperlink>
        </w:p>
        <w:p w14:paraId="18343E95" w14:textId="0F2C6F99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68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 xml:space="preserve">Обзор аналога на платформе </w:t>
            </w:r>
            <w:r w:rsidR="001F7452" w:rsidRPr="007C7275">
              <w:rPr>
                <w:rStyle w:val="a6"/>
                <w:lang w:val="en-US"/>
              </w:rPr>
              <w:t>boardgamearena</w:t>
            </w:r>
            <w:r w:rsidR="001F7452" w:rsidRPr="007C7275">
              <w:rPr>
                <w:rStyle w:val="a6"/>
              </w:rPr>
              <w:t>.</w:t>
            </w:r>
            <w:r w:rsidR="001F7452" w:rsidRPr="007C7275">
              <w:rPr>
                <w:rStyle w:val="a6"/>
                <w:lang w:val="en-US"/>
              </w:rPr>
              <w:t>com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_Toc197357868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8</w:t>
            </w:r>
            <w:r w:rsidR="001F7452">
              <w:rPr>
                <w:webHidden/>
              </w:rPr>
              <w:fldChar w:fldCharType="end"/>
            </w:r>
          </w:hyperlink>
        </w:p>
        <w:p w14:paraId="2751A13D" w14:textId="4C299930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69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 xml:space="preserve">Обзор аналога на платформе </w:t>
            </w:r>
            <w:r w:rsidR="001F7452" w:rsidRPr="007C7275">
              <w:rPr>
                <w:rStyle w:val="a6"/>
                <w:lang w:val="en-US"/>
              </w:rPr>
              <w:t>MindSports</w:t>
            </w:r>
            <w:r w:rsidR="001F7452" w:rsidRPr="007C7275">
              <w:rPr>
                <w:rStyle w:val="a6"/>
              </w:rPr>
              <w:t>.</w:t>
            </w:r>
            <w:r w:rsidR="001F7452" w:rsidRPr="007C7275">
              <w:rPr>
                <w:rStyle w:val="a6"/>
                <w:lang w:val="en-US"/>
              </w:rPr>
              <w:t>nl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_Toc197357869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9</w:t>
            </w:r>
            <w:r w:rsidR="001F7452">
              <w:rPr>
                <w:webHidden/>
              </w:rPr>
              <w:fldChar w:fldCharType="end"/>
            </w:r>
          </w:hyperlink>
        </w:p>
        <w:p w14:paraId="01A3631A" w14:textId="136363B2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70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 xml:space="preserve">Обзор аналога на платформе </w:t>
            </w:r>
            <w:r w:rsidR="001F7452" w:rsidRPr="007C7275">
              <w:rPr>
                <w:rStyle w:val="a6"/>
                <w:lang w:val="en-US"/>
              </w:rPr>
              <w:t>Little</w:t>
            </w:r>
            <w:r w:rsidR="001F7452" w:rsidRPr="007C7275">
              <w:rPr>
                <w:rStyle w:val="a6"/>
              </w:rPr>
              <w:t xml:space="preserve"> </w:t>
            </w:r>
            <w:r w:rsidR="001F7452" w:rsidRPr="007C7275">
              <w:rPr>
                <w:rStyle w:val="a6"/>
                <w:lang w:val="en-US"/>
              </w:rPr>
              <w:t>Golem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_Toc197357870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10</w:t>
            </w:r>
            <w:r w:rsidR="001F7452">
              <w:rPr>
                <w:webHidden/>
              </w:rPr>
              <w:fldChar w:fldCharType="end"/>
            </w:r>
          </w:hyperlink>
        </w:p>
        <w:p w14:paraId="741D89ED" w14:textId="45A05EAF" w:rsidR="001F7452" w:rsidRDefault="00DB773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71" w:history="1">
            <w:r w:rsidR="001F7452" w:rsidRPr="007C7275">
              <w:rPr>
                <w:rStyle w:val="a6"/>
              </w:rPr>
              <w:t>5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результатам разработки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_Toc197357871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12</w:t>
            </w:r>
            <w:r w:rsidR="001F7452">
              <w:rPr>
                <w:webHidden/>
              </w:rPr>
              <w:fldChar w:fldCharType="end"/>
            </w:r>
          </w:hyperlink>
        </w:p>
        <w:p w14:paraId="2C412CC1" w14:textId="75E3BB06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72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Правила игры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_Toc197357872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12</w:t>
            </w:r>
            <w:r w:rsidR="001F7452">
              <w:rPr>
                <w:webHidden/>
              </w:rPr>
              <w:fldChar w:fldCharType="end"/>
            </w:r>
          </w:hyperlink>
        </w:p>
        <w:p w14:paraId="5B5EBD75" w14:textId="3414EEC4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73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функциям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_Toc197357873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12</w:t>
            </w:r>
            <w:r w:rsidR="001F7452">
              <w:rPr>
                <w:webHidden/>
              </w:rPr>
              <w:fldChar w:fldCharType="end"/>
            </w:r>
          </w:hyperlink>
        </w:p>
        <w:p w14:paraId="5C970712" w14:textId="25064CF1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74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показателям назначения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_Toc197357874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13</w:t>
            </w:r>
            <w:r w:rsidR="001F7452">
              <w:rPr>
                <w:webHidden/>
              </w:rPr>
              <w:fldChar w:fldCharType="end"/>
            </w:r>
          </w:hyperlink>
        </w:p>
        <w:p w14:paraId="28F72804" w14:textId="297B3915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75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пользовательскому интерфейсу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_Toc197357875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13</w:t>
            </w:r>
            <w:r w:rsidR="001F7452">
              <w:rPr>
                <w:webHidden/>
              </w:rPr>
              <w:fldChar w:fldCharType="end"/>
            </w:r>
          </w:hyperlink>
        </w:p>
        <w:p w14:paraId="2CC6D934" w14:textId="6163B3DA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76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видам обеспечения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_Toc197357876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18</w:t>
            </w:r>
            <w:r w:rsidR="001F7452">
              <w:rPr>
                <w:webHidden/>
              </w:rPr>
              <w:fldChar w:fldCharType="end"/>
            </w:r>
          </w:hyperlink>
        </w:p>
        <w:p w14:paraId="638758C2" w14:textId="5C92FDA1" w:rsidR="001F7452" w:rsidRDefault="00DB773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77" w:history="1">
            <w:r w:rsidR="001F7452" w:rsidRPr="007C7275">
              <w:rPr>
                <w:rStyle w:val="a6"/>
              </w:rPr>
              <w:t>5.5.1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математическому обеспечению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_Toc197357877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18</w:t>
            </w:r>
            <w:r w:rsidR="001F7452">
              <w:rPr>
                <w:webHidden/>
              </w:rPr>
              <w:fldChar w:fldCharType="end"/>
            </w:r>
          </w:hyperlink>
        </w:p>
        <w:p w14:paraId="5A650582" w14:textId="6D4B8E5F" w:rsidR="001F7452" w:rsidRDefault="00DB773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78" w:history="1">
            <w:r w:rsidR="001F7452" w:rsidRPr="007C7275">
              <w:rPr>
                <w:rStyle w:val="a6"/>
              </w:rPr>
              <w:t>5.5.2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информационному обеспечению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_Toc197357878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18</w:t>
            </w:r>
            <w:r w:rsidR="001F7452">
              <w:rPr>
                <w:webHidden/>
              </w:rPr>
              <w:fldChar w:fldCharType="end"/>
            </w:r>
          </w:hyperlink>
        </w:p>
        <w:p w14:paraId="70912FCE" w14:textId="094006AE" w:rsidR="001F7452" w:rsidRDefault="00DB773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79" w:history="1">
            <w:r w:rsidR="001F7452" w:rsidRPr="007C7275">
              <w:rPr>
                <w:rStyle w:val="a6"/>
              </w:rPr>
              <w:t>5.5.3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метрологическому обеспечению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_Toc197357879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19</w:t>
            </w:r>
            <w:r w:rsidR="001F7452">
              <w:rPr>
                <w:webHidden/>
              </w:rPr>
              <w:fldChar w:fldCharType="end"/>
            </w:r>
          </w:hyperlink>
        </w:p>
        <w:p w14:paraId="0CE3DB0A" w14:textId="3AA47D80" w:rsidR="001F7452" w:rsidRDefault="00DB7730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80" w:history="1">
            <w:r w:rsidR="001F7452" w:rsidRPr="007C7275">
              <w:rPr>
                <w:rStyle w:val="a6"/>
              </w:rPr>
              <w:t>5.5.4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техническому обеспечению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_Toc197357880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19</w:t>
            </w:r>
            <w:r w:rsidR="001F7452">
              <w:rPr>
                <w:webHidden/>
              </w:rPr>
              <w:fldChar w:fldCharType="end"/>
            </w:r>
          </w:hyperlink>
        </w:p>
        <w:p w14:paraId="1C56C303" w14:textId="72BB4689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81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надежности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_Toc197357881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19</w:t>
            </w:r>
            <w:r w:rsidR="001F7452">
              <w:rPr>
                <w:webHidden/>
              </w:rPr>
              <w:fldChar w:fldCharType="end"/>
            </w:r>
          </w:hyperlink>
        </w:p>
        <w:p w14:paraId="4783FC4B" w14:textId="02DA1AEE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82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безопасности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_Toc197357882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20</w:t>
            </w:r>
            <w:r w:rsidR="001F7452">
              <w:rPr>
                <w:webHidden/>
              </w:rPr>
              <w:fldChar w:fldCharType="end"/>
            </w:r>
          </w:hyperlink>
        </w:p>
        <w:p w14:paraId="2D72978C" w14:textId="53B30855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83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патентной чистоте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_Toc197357883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20</w:t>
            </w:r>
            <w:r w:rsidR="001F7452">
              <w:rPr>
                <w:webHidden/>
              </w:rPr>
              <w:fldChar w:fldCharType="end"/>
            </w:r>
          </w:hyperlink>
        </w:p>
        <w:p w14:paraId="202CA895" w14:textId="1E4D3631" w:rsidR="001F7452" w:rsidRDefault="00DB773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84" w:history="1">
            <w:r w:rsidR="001F7452" w:rsidRPr="007C7275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перспективам развития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_Toc197357884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20</w:t>
            </w:r>
            <w:r w:rsidR="001F7452">
              <w:rPr>
                <w:webHidden/>
              </w:rPr>
              <w:fldChar w:fldCharType="end"/>
            </w:r>
          </w:hyperlink>
        </w:p>
        <w:p w14:paraId="6C4C23FC" w14:textId="04BD6995" w:rsidR="001F7452" w:rsidRDefault="00DB773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85" w:history="1">
            <w:r w:rsidR="001F7452" w:rsidRPr="007C7275">
              <w:rPr>
                <w:rStyle w:val="a6"/>
              </w:rPr>
              <w:t>6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Состав и содержание работ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_Toc197357885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21</w:t>
            </w:r>
            <w:r w:rsidR="001F7452">
              <w:rPr>
                <w:webHidden/>
              </w:rPr>
              <w:fldChar w:fldCharType="end"/>
            </w:r>
          </w:hyperlink>
        </w:p>
        <w:p w14:paraId="400D5BCE" w14:textId="12576EA3" w:rsidR="001F7452" w:rsidRDefault="00DB773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86" w:history="1">
            <w:r w:rsidR="001F7452" w:rsidRPr="007C7275">
              <w:rPr>
                <w:rStyle w:val="a6"/>
              </w:rPr>
              <w:t>7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документированию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_Toc197357886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23</w:t>
            </w:r>
            <w:r w:rsidR="001F7452">
              <w:rPr>
                <w:webHidden/>
              </w:rPr>
              <w:fldChar w:fldCharType="end"/>
            </w:r>
          </w:hyperlink>
        </w:p>
        <w:p w14:paraId="5B87BEFB" w14:textId="7EE35A1C" w:rsidR="001F7452" w:rsidRDefault="00DB7730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97357887" w:history="1">
            <w:r w:rsidR="001F7452" w:rsidRPr="007C7275">
              <w:rPr>
                <w:rStyle w:val="a6"/>
              </w:rPr>
              <w:t>8</w:t>
            </w:r>
            <w:r w:rsidR="001F7452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1F7452" w:rsidRPr="007C7275">
              <w:rPr>
                <w:rStyle w:val="a6"/>
              </w:rPr>
              <w:t>Требования к приемо-сдаточным испытаниям</w:t>
            </w:r>
            <w:r w:rsidR="001F7452">
              <w:rPr>
                <w:webHidden/>
              </w:rPr>
              <w:tab/>
            </w:r>
            <w:r w:rsidR="001F7452">
              <w:rPr>
                <w:webHidden/>
              </w:rPr>
              <w:fldChar w:fldCharType="begin"/>
            </w:r>
            <w:r w:rsidR="001F7452">
              <w:rPr>
                <w:webHidden/>
              </w:rPr>
              <w:instrText xml:space="preserve"> PAGEREF _Toc197357887 \h </w:instrText>
            </w:r>
            <w:r w:rsidR="001F7452">
              <w:rPr>
                <w:webHidden/>
              </w:rPr>
            </w:r>
            <w:r w:rsidR="001F7452">
              <w:rPr>
                <w:webHidden/>
              </w:rPr>
              <w:fldChar w:fldCharType="separate"/>
            </w:r>
            <w:r w:rsidR="00D54229">
              <w:rPr>
                <w:webHidden/>
              </w:rPr>
              <w:t>24</w:t>
            </w:r>
            <w:r w:rsidR="001F7452">
              <w:rPr>
                <w:webHidden/>
              </w:rPr>
              <w:fldChar w:fldCharType="end"/>
            </w:r>
          </w:hyperlink>
        </w:p>
        <w:p w14:paraId="4DB9FE6F" w14:textId="01B69887" w:rsidR="005A4E60" w:rsidRPr="001F1610" w:rsidRDefault="00442256" w:rsidP="001F1610">
          <w:r>
            <w:rPr>
              <w:b/>
              <w:bCs/>
            </w:rPr>
            <w:fldChar w:fldCharType="end"/>
          </w:r>
        </w:p>
      </w:sdtContent>
    </w:sdt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97357858"/>
      <w:r>
        <w:lastRenderedPageBreak/>
        <w:t>Вв</w:t>
      </w:r>
      <w:r w:rsidR="005A4E60">
        <w:t>едение</w:t>
      </w:r>
      <w:bookmarkEnd w:id="0"/>
    </w:p>
    <w:p w14:paraId="5457F129" w14:textId="594CF53C" w:rsidR="309EB7E1" w:rsidRDefault="009763CE" w:rsidP="309EB7E1">
      <w:r>
        <w:t>Данный документ является техническим заданием для игры «Гекс», в котором описаны общие сведения о разработке, описание предметной области, требования к системе, требования к функциям.</w:t>
      </w:r>
    </w:p>
    <w:p w14:paraId="7868E12D" w14:textId="4FC59FAE" w:rsidR="009763CE" w:rsidRDefault="009763CE" w:rsidP="309EB7E1">
      <w:r>
        <w:t>Документ регламентирует этапы и сроки разработки, результаты этапов разработки, процедуру приемо-сдаточных испытаний.</w:t>
      </w:r>
    </w:p>
    <w:p w14:paraId="4BDA789F" w14:textId="77777777" w:rsidR="006128C5" w:rsidRDefault="006128C5" w:rsidP="006128C5">
      <w:r>
        <w:t xml:space="preserve">Настоящий документ предназначен для: </w:t>
      </w:r>
    </w:p>
    <w:p w14:paraId="17525C3B" w14:textId="77777777" w:rsidR="006128C5" w:rsidRDefault="006128C5" w:rsidP="006128C5">
      <w:pPr>
        <w:pStyle w:val="a0"/>
        <w:numPr>
          <w:ilvl w:val="0"/>
          <w:numId w:val="37"/>
        </w:numPr>
        <w:tabs>
          <w:tab w:val="clear" w:pos="1276"/>
          <w:tab w:val="left" w:pos="1134"/>
        </w:tabs>
        <w:ind w:left="0" w:firstLine="851"/>
      </w:pPr>
      <w:r>
        <w:t>технического специалиста, с целью оценки объема проделанных работ по разработке продукта и соблюдения требований по его созданию;</w:t>
      </w:r>
    </w:p>
    <w:p w14:paraId="4DA90F8F" w14:textId="77777777" w:rsidR="006128C5" w:rsidRDefault="006128C5" w:rsidP="006128C5">
      <w:pPr>
        <w:pStyle w:val="a0"/>
        <w:numPr>
          <w:ilvl w:val="0"/>
          <w:numId w:val="37"/>
        </w:numPr>
        <w:tabs>
          <w:tab w:val="clear" w:pos="1276"/>
          <w:tab w:val="left" w:pos="1134"/>
        </w:tabs>
        <w:ind w:left="0" w:firstLine="851"/>
      </w:pPr>
      <w:r>
        <w:t>заказчика, для описания конечного и результата;</w:t>
      </w:r>
    </w:p>
    <w:p w14:paraId="69C6CFC4" w14:textId="28729032" w:rsidR="006128C5" w:rsidRDefault="006128C5" w:rsidP="006128C5">
      <w:pPr>
        <w:pStyle w:val="a0"/>
        <w:numPr>
          <w:ilvl w:val="0"/>
          <w:numId w:val="37"/>
        </w:numPr>
        <w:tabs>
          <w:tab w:val="clear" w:pos="1276"/>
          <w:tab w:val="left" w:pos="1134"/>
        </w:tabs>
        <w:ind w:left="0" w:firstLine="851"/>
      </w:pPr>
      <w:r>
        <w:t xml:space="preserve">приемосдаточной комиссии, дающей объективную оценку готового продукта с целью убеждения в том, что работа выполнена в соответствии со всеми стандартами. </w:t>
      </w:r>
    </w:p>
    <w:p w14:paraId="66CF9A19" w14:textId="39E1F1BA" w:rsidR="007B08A3" w:rsidRDefault="007B08A3" w:rsidP="007B08A3"/>
    <w:p w14:paraId="794047BB" w14:textId="4613A314" w:rsidR="00A63893" w:rsidRDefault="00EB6A0B" w:rsidP="00C10B2D">
      <w:pPr>
        <w:pStyle w:val="1"/>
      </w:pPr>
      <w:bookmarkStart w:id="1" w:name="_Toc197357859"/>
      <w:bookmarkStart w:id="2" w:name="_Toc74526610"/>
      <w:bookmarkStart w:id="3" w:name="_Toc128474254"/>
      <w:r>
        <w:lastRenderedPageBreak/>
        <w:t>Термины и определения</w:t>
      </w:r>
      <w:bookmarkEnd w:id="1"/>
    </w:p>
    <w:p w14:paraId="4E3914FE" w14:textId="671408E7" w:rsidR="26B8DED2" w:rsidRDefault="00343363" w:rsidP="26B8DED2">
      <w:r w:rsidRPr="00343363">
        <w:t>Гекс — стратегическая игра на гексагональной доске, цель которой — соединить противоположные стороны доски фишками своего цвета.</w:t>
      </w:r>
    </w:p>
    <w:p w14:paraId="06A683A7" w14:textId="5014F922" w:rsidR="00343363" w:rsidRDefault="00343363" w:rsidP="26B8DED2">
      <w:r w:rsidRPr="00343363">
        <w:t>Гексагональная доска — игровое поле, состоящее из шестиугольных ячеек</w:t>
      </w:r>
      <w:r>
        <w:t>.</w:t>
      </w:r>
    </w:p>
    <w:p w14:paraId="4FA6617F" w14:textId="6ADD4766" w:rsidR="00343363" w:rsidRDefault="00343363" w:rsidP="26B8DED2">
      <w:r w:rsidRPr="00343363">
        <w:t>Фишка — элемент игры, который игроки размещают на доске. Обычно используется два цвета: черный и белый.</w:t>
      </w:r>
      <w:r>
        <w:t xml:space="preserve"> </w:t>
      </w:r>
    </w:p>
    <w:p w14:paraId="6924B148" w14:textId="709DA676" w:rsidR="26B8DED2" w:rsidRDefault="26B8DED2" w:rsidP="26B8DED2"/>
    <w:p w14:paraId="63A1A4BE" w14:textId="46090173" w:rsidR="00A82498" w:rsidRDefault="00A82498" w:rsidP="00A82498">
      <w:pPr>
        <w:pStyle w:val="1"/>
      </w:pPr>
      <w:bookmarkStart w:id="4" w:name="_Toc197357860"/>
      <w:r>
        <w:lastRenderedPageBreak/>
        <w:t>Перечень сокращений</w:t>
      </w:r>
      <w:bookmarkEnd w:id="4"/>
    </w:p>
    <w:p w14:paraId="4CA58BDC" w14:textId="06C3570F" w:rsidR="006128C5" w:rsidRDefault="006128C5" w:rsidP="006128C5">
      <w:r>
        <w:t>В настоящем документе использованы следующие сокращения:</w:t>
      </w:r>
    </w:p>
    <w:p w14:paraId="0EEF97D2" w14:textId="7A81FA0D" w:rsidR="00A502D2" w:rsidRPr="00A62225" w:rsidRDefault="00A502D2" w:rsidP="006128C5">
      <w:r>
        <w:t>ИИ – искусственный интеллект</w:t>
      </w:r>
      <w:r w:rsidRPr="00A62225">
        <w:t>;</w:t>
      </w:r>
    </w:p>
    <w:p w14:paraId="63D28A79" w14:textId="77777777" w:rsidR="006128C5" w:rsidRDefault="006128C5" w:rsidP="006128C5">
      <w:r>
        <w:t>ТЗ – техническое задание;</w:t>
      </w:r>
    </w:p>
    <w:p w14:paraId="1F17376D" w14:textId="77777777" w:rsidR="006128C5" w:rsidRDefault="006128C5" w:rsidP="006128C5">
      <w:r>
        <w:t>ПМИ – программа и методика испытаний;</w:t>
      </w:r>
    </w:p>
    <w:p w14:paraId="58B6008D" w14:textId="77777777" w:rsidR="006128C5" w:rsidRDefault="006128C5" w:rsidP="006128C5">
      <w:r>
        <w:t>РП – руководство пользователя;</w:t>
      </w:r>
    </w:p>
    <w:p w14:paraId="594004A7" w14:textId="77777777" w:rsidR="006128C5" w:rsidRPr="004D3A37" w:rsidRDefault="006128C5" w:rsidP="006128C5">
      <w:r>
        <w:t>НИР – научно-исследовательская работа;</w:t>
      </w:r>
    </w:p>
    <w:p w14:paraId="07FF55EF" w14:textId="77777777" w:rsidR="006128C5" w:rsidRPr="006601A5" w:rsidRDefault="006128C5" w:rsidP="006128C5">
      <w:r>
        <w:t>ПЭВМ – персональная электронно-вычислительная машина.</w:t>
      </w:r>
    </w:p>
    <w:p w14:paraId="105F5F08" w14:textId="6CD6336F" w:rsidR="000F7C87" w:rsidRPr="006128C5" w:rsidRDefault="000F7C87" w:rsidP="000F7C87">
      <w:pPr>
        <w:pStyle w:val="a0"/>
        <w:numPr>
          <w:ilvl w:val="0"/>
          <w:numId w:val="0"/>
        </w:numPr>
        <w:ind w:left="709"/>
        <w:rPr>
          <w:szCs w:val="24"/>
        </w:rPr>
      </w:pPr>
    </w:p>
    <w:p w14:paraId="38600864" w14:textId="5AC18DFE" w:rsidR="00592879" w:rsidRDefault="00592879" w:rsidP="00592879">
      <w:pPr>
        <w:pStyle w:val="1"/>
      </w:pPr>
      <w:bookmarkStart w:id="5" w:name="_Toc197357861"/>
      <w:r>
        <w:lastRenderedPageBreak/>
        <w:t>Основные сведения о разработке</w:t>
      </w:r>
      <w:bookmarkEnd w:id="5"/>
    </w:p>
    <w:p w14:paraId="4E713CF6" w14:textId="1B75EC79" w:rsidR="00343363" w:rsidRPr="00343363" w:rsidRDefault="00343363" w:rsidP="00343363">
      <w:r w:rsidRPr="00343363">
        <w:t>Данный раздел настоящего документа содержит основные сведения о разработке.</w:t>
      </w:r>
      <w:r>
        <w:t xml:space="preserve"> </w:t>
      </w:r>
    </w:p>
    <w:p w14:paraId="41078D8B" w14:textId="2A74E213" w:rsidR="00F91124" w:rsidRDefault="00A52CF3" w:rsidP="00A52CF3">
      <w:pPr>
        <w:pStyle w:val="2"/>
      </w:pPr>
      <w:bookmarkStart w:id="6" w:name="_Toc197357862"/>
      <w:r>
        <w:t>Наименование разработки</w:t>
      </w:r>
      <w:bookmarkEnd w:id="6"/>
    </w:p>
    <w:p w14:paraId="6111C52C" w14:textId="15FD9E66" w:rsidR="007B08A3" w:rsidRPr="007B08A3" w:rsidRDefault="007B08A3" w:rsidP="007B08A3">
      <w:r>
        <w:t>Наименование игры, разрабатываемой в ходе учебной практики: «Гекс»</w:t>
      </w:r>
      <w:r w:rsidR="006128C5">
        <w:t>.</w:t>
      </w:r>
    </w:p>
    <w:p w14:paraId="4D0F4268" w14:textId="380D94F0" w:rsidR="00A52CF3" w:rsidRDefault="00A52CF3" w:rsidP="00A52CF3">
      <w:pPr>
        <w:pStyle w:val="2"/>
      </w:pPr>
      <w:bookmarkStart w:id="7" w:name="_Toc197357863"/>
      <w:r>
        <w:t>Цель и задачи</w:t>
      </w:r>
      <w:bookmarkEnd w:id="7"/>
    </w:p>
    <w:p w14:paraId="151F3A5E" w14:textId="1E8D1023" w:rsidR="006128C5" w:rsidRDefault="006128C5" w:rsidP="006128C5">
      <w:r>
        <w:t xml:space="preserve">Целью разработки является создание игры «Гекс», подготовки технического задания для него и подготовки необходимой документации, требуемой в задании. </w:t>
      </w:r>
    </w:p>
    <w:p w14:paraId="6A0EEC68" w14:textId="77777777" w:rsidR="006128C5" w:rsidRPr="00BC7215" w:rsidRDefault="006128C5" w:rsidP="006128C5">
      <w:r>
        <w:t>Для достижения цели необходимо выполнить следующие задачи:</w:t>
      </w:r>
    </w:p>
    <w:p w14:paraId="59903DD4" w14:textId="77777777" w:rsidR="006128C5" w:rsidRDefault="006128C5" w:rsidP="006128C5">
      <w:pPr>
        <w:pStyle w:val="a0"/>
        <w:numPr>
          <w:ilvl w:val="0"/>
          <w:numId w:val="38"/>
        </w:numPr>
        <w:tabs>
          <w:tab w:val="clear" w:pos="1276"/>
          <w:tab w:val="left" w:pos="1134"/>
        </w:tabs>
        <w:ind w:left="0" w:firstLine="851"/>
      </w:pPr>
      <w:r>
        <w:t>проанализировать предметную область;</w:t>
      </w:r>
    </w:p>
    <w:p w14:paraId="0DA0C503" w14:textId="77777777" w:rsidR="006128C5" w:rsidRDefault="006128C5" w:rsidP="006128C5">
      <w:pPr>
        <w:pStyle w:val="a0"/>
        <w:numPr>
          <w:ilvl w:val="0"/>
          <w:numId w:val="38"/>
        </w:numPr>
        <w:tabs>
          <w:tab w:val="clear" w:pos="1276"/>
          <w:tab w:val="left" w:pos="1134"/>
        </w:tabs>
        <w:ind w:left="0" w:firstLine="851"/>
      </w:pPr>
      <w:r>
        <w:t>рассмотреть аналоги;</w:t>
      </w:r>
    </w:p>
    <w:p w14:paraId="6BB2B324" w14:textId="77777777" w:rsidR="006128C5" w:rsidRDefault="006128C5" w:rsidP="006128C5">
      <w:pPr>
        <w:pStyle w:val="a0"/>
        <w:numPr>
          <w:ilvl w:val="0"/>
          <w:numId w:val="38"/>
        </w:numPr>
        <w:tabs>
          <w:tab w:val="clear" w:pos="1276"/>
          <w:tab w:val="left" w:pos="1134"/>
        </w:tabs>
        <w:ind w:left="0" w:firstLine="851"/>
      </w:pPr>
      <w:r>
        <w:t>изучить правила и особенности игры;</w:t>
      </w:r>
    </w:p>
    <w:p w14:paraId="418F6EFA" w14:textId="77777777" w:rsidR="006128C5" w:rsidRDefault="006128C5" w:rsidP="006128C5">
      <w:pPr>
        <w:pStyle w:val="a0"/>
        <w:numPr>
          <w:ilvl w:val="0"/>
          <w:numId w:val="38"/>
        </w:numPr>
        <w:tabs>
          <w:tab w:val="clear" w:pos="1276"/>
          <w:tab w:val="left" w:pos="1134"/>
        </w:tabs>
        <w:ind w:left="0" w:firstLine="851"/>
      </w:pPr>
      <w:r>
        <w:t>настроить рабочее окружение;</w:t>
      </w:r>
    </w:p>
    <w:p w14:paraId="36A15340" w14:textId="77777777" w:rsidR="006128C5" w:rsidRDefault="006128C5" w:rsidP="006128C5">
      <w:pPr>
        <w:pStyle w:val="a0"/>
        <w:numPr>
          <w:ilvl w:val="0"/>
          <w:numId w:val="38"/>
        </w:numPr>
        <w:tabs>
          <w:tab w:val="clear" w:pos="1276"/>
          <w:tab w:val="left" w:pos="1134"/>
        </w:tabs>
        <w:ind w:left="0" w:firstLine="851"/>
      </w:pPr>
      <w:r>
        <w:t>выбрать библиотеки для создания интерфейса;</w:t>
      </w:r>
    </w:p>
    <w:p w14:paraId="66037D56" w14:textId="77777777" w:rsidR="006128C5" w:rsidRDefault="006128C5" w:rsidP="006128C5">
      <w:pPr>
        <w:pStyle w:val="a0"/>
        <w:numPr>
          <w:ilvl w:val="0"/>
          <w:numId w:val="38"/>
        </w:numPr>
        <w:tabs>
          <w:tab w:val="clear" w:pos="1276"/>
          <w:tab w:val="left" w:pos="1134"/>
        </w:tabs>
        <w:ind w:left="0" w:firstLine="851"/>
      </w:pPr>
      <w:r>
        <w:t>разработать логику программы;</w:t>
      </w:r>
    </w:p>
    <w:p w14:paraId="2EEC4A33" w14:textId="77777777" w:rsidR="006128C5" w:rsidRDefault="006128C5" w:rsidP="006128C5">
      <w:pPr>
        <w:pStyle w:val="a0"/>
        <w:numPr>
          <w:ilvl w:val="0"/>
          <w:numId w:val="38"/>
        </w:numPr>
        <w:tabs>
          <w:tab w:val="clear" w:pos="1276"/>
          <w:tab w:val="left" w:pos="1134"/>
        </w:tabs>
        <w:ind w:left="0" w:firstLine="851"/>
      </w:pPr>
      <w:r>
        <w:t>реализовать программный код;</w:t>
      </w:r>
    </w:p>
    <w:p w14:paraId="39E746F7" w14:textId="77777777" w:rsidR="006128C5" w:rsidRDefault="006128C5" w:rsidP="006128C5">
      <w:pPr>
        <w:pStyle w:val="a0"/>
        <w:numPr>
          <w:ilvl w:val="0"/>
          <w:numId w:val="38"/>
        </w:numPr>
        <w:tabs>
          <w:tab w:val="clear" w:pos="1276"/>
          <w:tab w:val="left" w:pos="1134"/>
        </w:tabs>
        <w:ind w:left="0" w:firstLine="851"/>
      </w:pPr>
      <w:r>
        <w:t>подготовить документацию.</w:t>
      </w:r>
    </w:p>
    <w:p w14:paraId="52EDEC11" w14:textId="3164E5F8" w:rsidR="00A52CF3" w:rsidRDefault="00847368" w:rsidP="00847368">
      <w:pPr>
        <w:pStyle w:val="2"/>
      </w:pPr>
      <w:bookmarkStart w:id="8" w:name="_Toc197357864"/>
      <w:r>
        <w:t>Сведения об участниках разработки</w:t>
      </w:r>
      <w:bookmarkEnd w:id="8"/>
    </w:p>
    <w:p w14:paraId="4E89D710" w14:textId="0D5D97A0" w:rsidR="006128C5" w:rsidRDefault="006128C5" w:rsidP="006128C5">
      <w:r>
        <w:t xml:space="preserve">Исполнителем настоящей работы, является студент ФГБОУ ВО «Вятского государственного университета» (колледжа </w:t>
      </w:r>
      <w:proofErr w:type="spellStart"/>
      <w:r>
        <w:t>ВятГУ</w:t>
      </w:r>
      <w:proofErr w:type="spellEnd"/>
      <w:r>
        <w:t>), группы ИСПк-202-52-00, Тимшин Никита Евгеньевич.</w:t>
      </w:r>
    </w:p>
    <w:p w14:paraId="190C716F" w14:textId="77777777" w:rsidR="006128C5" w:rsidRDefault="006128C5" w:rsidP="006128C5">
      <w:r>
        <w:t xml:space="preserve">Заказчиком настоящей работы является коллектив преподавателей ФГБОУ ВО «Вятского государственного университета» (колледжа </w:t>
      </w:r>
      <w:proofErr w:type="spellStart"/>
      <w:r>
        <w:t>ВятГУ</w:t>
      </w:r>
      <w:proofErr w:type="spellEnd"/>
      <w:r>
        <w:t xml:space="preserve">): </w:t>
      </w:r>
    </w:p>
    <w:p w14:paraId="0D686307" w14:textId="77777777" w:rsidR="006128C5" w:rsidRDefault="006128C5" w:rsidP="006128C5">
      <w:pPr>
        <w:pStyle w:val="afc"/>
        <w:keepLines/>
        <w:numPr>
          <w:ilvl w:val="0"/>
          <w:numId w:val="39"/>
        </w:numPr>
        <w:tabs>
          <w:tab w:val="clear" w:pos="720"/>
          <w:tab w:val="left" w:pos="1134"/>
        </w:tabs>
        <w:spacing w:before="0" w:beforeAutospacing="0" w:after="0" w:afterAutospacing="0" w:line="360" w:lineRule="auto"/>
        <w:ind w:left="0" w:firstLine="851"/>
        <w:jc w:val="both"/>
      </w:pPr>
      <w:r>
        <w:rPr>
          <w:color w:val="000000"/>
        </w:rPr>
        <w:t xml:space="preserve">преподаватель по учебной практике Крутиков Александр Константинович; </w:t>
      </w:r>
    </w:p>
    <w:p w14:paraId="78ABC3C1" w14:textId="77777777" w:rsidR="006128C5" w:rsidRDefault="006128C5" w:rsidP="006128C5">
      <w:pPr>
        <w:pStyle w:val="afc"/>
        <w:keepLines/>
        <w:numPr>
          <w:ilvl w:val="0"/>
          <w:numId w:val="39"/>
        </w:numPr>
        <w:tabs>
          <w:tab w:val="clear" w:pos="720"/>
          <w:tab w:val="left" w:pos="1134"/>
        </w:tabs>
        <w:spacing w:before="0" w:beforeAutospacing="0" w:after="0" w:afterAutospacing="0" w:line="360" w:lineRule="auto"/>
        <w:ind w:left="0" w:firstLine="851"/>
        <w:jc w:val="both"/>
      </w:pPr>
      <w:r>
        <w:rPr>
          <w:color w:val="000000"/>
        </w:rPr>
        <w:t>преподаватель по «МДК 05.05 Анализ и разработка технических заданий» Жукова Мария Николаевна;</w:t>
      </w:r>
    </w:p>
    <w:p w14:paraId="7081B680" w14:textId="77777777" w:rsidR="006128C5" w:rsidRDefault="006128C5" w:rsidP="006128C5">
      <w:pPr>
        <w:pStyle w:val="afc"/>
        <w:keepLines/>
        <w:numPr>
          <w:ilvl w:val="0"/>
          <w:numId w:val="39"/>
        </w:numPr>
        <w:tabs>
          <w:tab w:val="clear" w:pos="720"/>
          <w:tab w:val="left" w:pos="1134"/>
        </w:tabs>
        <w:spacing w:before="0" w:beforeAutospacing="0" w:after="0" w:afterAutospacing="0" w:line="360" w:lineRule="auto"/>
        <w:ind w:left="0" w:firstLine="851"/>
        <w:jc w:val="both"/>
      </w:pPr>
      <w:r>
        <w:rPr>
          <w:color w:val="000000"/>
        </w:rPr>
        <w:t>преподаватель по «МДК 06.01 Внедрение информационных систем» Самоделкин Павел Андреевич;</w:t>
      </w:r>
    </w:p>
    <w:p w14:paraId="09C464CE" w14:textId="14C977FC" w:rsidR="00C6367D" w:rsidRDefault="006128C5" w:rsidP="006128C5">
      <w:pPr>
        <w:pStyle w:val="afc"/>
        <w:keepLines/>
        <w:numPr>
          <w:ilvl w:val="0"/>
          <w:numId w:val="39"/>
        </w:numPr>
        <w:tabs>
          <w:tab w:val="clear" w:pos="720"/>
          <w:tab w:val="left" w:pos="1134"/>
        </w:tabs>
        <w:spacing w:before="0" w:beforeAutospacing="0" w:after="0" w:afterAutospacing="0" w:line="360" w:lineRule="auto"/>
        <w:ind w:left="0" w:firstLine="851"/>
        <w:jc w:val="both"/>
      </w:pPr>
      <w:r>
        <w:rPr>
          <w:color w:val="000000"/>
        </w:rPr>
        <w:t>руководитель образовательной программы Чистяков Геннадий Андреевич.</w:t>
      </w:r>
    </w:p>
    <w:p w14:paraId="0A193ADC" w14:textId="4639B90C" w:rsidR="00847368" w:rsidRDefault="00847368" w:rsidP="00847368">
      <w:pPr>
        <w:pStyle w:val="2"/>
      </w:pPr>
      <w:bookmarkStart w:id="9" w:name="_Toc197357865"/>
      <w:r>
        <w:t>Сроки разработки</w:t>
      </w:r>
      <w:bookmarkEnd w:id="9"/>
    </w:p>
    <w:p w14:paraId="4941EE4D" w14:textId="0BB74EC0" w:rsidR="552A97F5" w:rsidRPr="00C6367D" w:rsidRDefault="00C6367D" w:rsidP="26B8DED2">
      <w:r>
        <w:t>Разработка программного продукта должна быть осуществлена с 13.01.25 по 21.06.25</w:t>
      </w:r>
    </w:p>
    <w:p w14:paraId="65EBEE70" w14:textId="1254DBBE" w:rsidR="00847368" w:rsidRDefault="00847368" w:rsidP="00847368">
      <w:pPr>
        <w:pStyle w:val="2"/>
      </w:pPr>
      <w:bookmarkStart w:id="10" w:name="_Toc197357866"/>
      <w:r>
        <w:lastRenderedPageBreak/>
        <w:t>Назначение разработки</w:t>
      </w:r>
      <w:bookmarkEnd w:id="10"/>
    </w:p>
    <w:p w14:paraId="15DF2BD7" w14:textId="51210AB9" w:rsidR="0038531B" w:rsidRDefault="0038531B" w:rsidP="0038531B">
      <w:r>
        <w:t>Функциональное</w:t>
      </w:r>
      <w:r w:rsidR="00A502D2">
        <w:t>:</w:t>
      </w:r>
      <w:r w:rsidR="006128C5">
        <w:t xml:space="preserve"> нацелено на развитие логического мышления, продумывание нестандартных тактик во время игры и улучшение внимания. Игроки смогут действовать в той или иной ситуации нестандартно, тем самым развивать мышление в критических ситуациях. Внимание же улучшится, так как нужно не дать сопернику возможности развивать собственную стратегию.</w:t>
      </w:r>
      <w:r>
        <w:t xml:space="preserve"> </w:t>
      </w:r>
    </w:p>
    <w:p w14:paraId="40511EEE" w14:textId="6184CD00" w:rsidR="00C6367D" w:rsidRPr="00C6367D" w:rsidRDefault="0038531B" w:rsidP="0038531B">
      <w:r>
        <w:t>Эксплуатационное</w:t>
      </w:r>
      <w:r w:rsidR="00A502D2">
        <w:t>: игру можно использовать</w:t>
      </w:r>
      <w:r w:rsidR="006128C5">
        <w:t xml:space="preserve"> в качестве развлечений на работе во время перерыва, </w:t>
      </w:r>
      <w:r w:rsidR="00A502D2">
        <w:t xml:space="preserve">а также в качестве конкурентной альтернативы другим интеллектуальным играм при проведении различных турниров. </w:t>
      </w:r>
    </w:p>
    <w:p w14:paraId="41CED6DE" w14:textId="1908BF17" w:rsidR="00592879" w:rsidRDefault="00E61B22" w:rsidP="00E61B22">
      <w:pPr>
        <w:pStyle w:val="1"/>
      </w:pPr>
      <w:bookmarkStart w:id="11" w:name="_Toc197357867"/>
      <w:r>
        <w:lastRenderedPageBreak/>
        <w:t>О</w:t>
      </w:r>
      <w:r w:rsidR="00FC6AE0">
        <w:t>писание</w:t>
      </w:r>
      <w:r>
        <w:t xml:space="preserve"> предметной области</w:t>
      </w:r>
      <w:bookmarkEnd w:id="11"/>
    </w:p>
    <w:p w14:paraId="27149559" w14:textId="77777777" w:rsidR="00227206" w:rsidRDefault="00227206" w:rsidP="00A502D2">
      <w:r w:rsidRPr="00227206">
        <w:t>Игры с простыми правилами, но высокой стратегической глубиной всегда привлекали внимание математиков и разработчиков искусственного интеллекта. Одна из таких игр — «Гекс».</w:t>
      </w:r>
    </w:p>
    <w:p w14:paraId="7F979005" w14:textId="399E4661" w:rsidR="00227206" w:rsidRDefault="00227206" w:rsidP="00A502D2">
      <w:r w:rsidRPr="00227206">
        <w:t xml:space="preserve">«Гекс» — это математическая стратегическая игра, разработанная датским математиком Питом </w:t>
      </w:r>
      <w:proofErr w:type="spellStart"/>
      <w:r w:rsidRPr="00227206">
        <w:t>Хейном</w:t>
      </w:r>
      <w:proofErr w:type="spellEnd"/>
      <w:r w:rsidRPr="00227206">
        <w:t xml:space="preserve"> в 1942 году и независимо изобретённая американским математиком Джоном Нэшем в 1949 году. Играется на ромбической доске с гексагональной сеткой, размеры которой могут варьироваться (классический размер — 11×11). Игроки по очереди ставят фишки своего цвета (обычно чёрные и белые) с целью соединить противоположные стороны доски.</w:t>
      </w:r>
    </w:p>
    <w:p w14:paraId="24B4CF5D" w14:textId="77777777" w:rsidR="00227206" w:rsidRDefault="00227206" w:rsidP="00AF2F4F">
      <w:pPr>
        <w:spacing w:before="0"/>
      </w:pPr>
      <w:r>
        <w:t>Основные математические аспекты:</w:t>
      </w:r>
    </w:p>
    <w:p w14:paraId="4783EBB1" w14:textId="633C73B3" w:rsidR="00227206" w:rsidRDefault="00AF2F4F" w:rsidP="00AF2F4F">
      <w:pPr>
        <w:pStyle w:val="a0"/>
        <w:numPr>
          <w:ilvl w:val="0"/>
          <w:numId w:val="45"/>
        </w:numPr>
        <w:ind w:left="0" w:firstLine="851"/>
      </w:pPr>
      <w:r>
        <w:t>Т</w:t>
      </w:r>
      <w:r w:rsidR="00227206">
        <w:t>еорема о несепарабельности: гарантирует, что один из игроков всегда может соединить противоположные стороны.</w:t>
      </w:r>
    </w:p>
    <w:p w14:paraId="07FEC205" w14:textId="2FCACA90" w:rsidR="00227206" w:rsidRDefault="00AF2F4F" w:rsidP="00AF2F4F">
      <w:pPr>
        <w:pStyle w:val="a0"/>
        <w:numPr>
          <w:ilvl w:val="0"/>
          <w:numId w:val="45"/>
        </w:numPr>
        <w:ind w:left="0" w:firstLine="851"/>
      </w:pPr>
      <w:r>
        <w:t>О</w:t>
      </w:r>
      <w:r w:rsidR="00227206">
        <w:t xml:space="preserve">тсутствие ничьей: в отличие от многих стратегических игр, в </w:t>
      </w:r>
      <w:r w:rsidR="00971DAD">
        <w:t>«</w:t>
      </w:r>
      <w:proofErr w:type="spellStart"/>
      <w:r w:rsidR="00227206">
        <w:t>Гексе</w:t>
      </w:r>
      <w:proofErr w:type="spellEnd"/>
      <w:r w:rsidR="00971DAD">
        <w:t>»</w:t>
      </w:r>
      <w:r w:rsidR="00227206">
        <w:t xml:space="preserve"> невозможно добиться ничейного результата.</w:t>
      </w:r>
    </w:p>
    <w:p w14:paraId="4AF526C7" w14:textId="69E8C4BE" w:rsidR="00AF2F4F" w:rsidRDefault="00AF2F4F" w:rsidP="00AF2F4F">
      <w:pPr>
        <w:spacing w:before="0" w:after="240"/>
      </w:pPr>
      <w:r w:rsidRPr="00AF2F4F">
        <w:t xml:space="preserve">Игра «Гекс» популярна среди любителей стратегических игр и математиков. Ежегодно проводятся международные турниры, такие как Hex World </w:t>
      </w:r>
      <w:proofErr w:type="spellStart"/>
      <w:r w:rsidRPr="00AF2F4F">
        <w:t>Championship</w:t>
      </w:r>
      <w:proofErr w:type="spellEnd"/>
      <w:r w:rsidRPr="00AF2F4F">
        <w:t xml:space="preserve">, где участвуют игроки из разных стран. Средний рейтинг игроков на платформах, </w:t>
      </w:r>
      <w:r>
        <w:t>разбор которых указан далее в разделе 4</w:t>
      </w:r>
      <w:r w:rsidRPr="00AF2F4F">
        <w:t>, составляет 4.5 из 5, что свидетельствует о высокой оценке со стороны сообщества.</w:t>
      </w:r>
    </w:p>
    <w:p w14:paraId="21D09733" w14:textId="252649E5" w:rsidR="00AF2F4F" w:rsidRDefault="00D85FC7" w:rsidP="00D85FC7">
      <w:r w:rsidRPr="00D85FC7">
        <w:t>Игра «Гекс» привлекает разнообразную аудиторию благодаря своей уникальной сочетаемости простых правил и глубокой стратегии. В первую очередь, она интересна математикам и логикам, которые ценят её за теоретическую глубину и нетривиальные математические аспекты. Студенты и школьники находят в «</w:t>
      </w:r>
      <w:proofErr w:type="spellStart"/>
      <w:r w:rsidRPr="00D85FC7">
        <w:t>Гексе</w:t>
      </w:r>
      <w:proofErr w:type="spellEnd"/>
      <w:r w:rsidRPr="00D85FC7">
        <w:t>» отличный инструмент для развития логического и критического мышления, что делает её популярной в образовательной среде. Кроме того, игра вызывает значительный интерес у разработчиков искусственного интеллекта, использующих её для тестирования алгоритмов, поскольку «Гекс» предлагает идеальный баланс между простотой правил и сложностью стратегического анализа.</w:t>
      </w:r>
    </w:p>
    <w:p w14:paraId="0A420E44" w14:textId="4F1AB034" w:rsidR="001F1610" w:rsidRDefault="00D85FC7" w:rsidP="00A502D2">
      <w:r w:rsidRPr="00D85FC7">
        <w:t>Игра «Гекс» открывает широкие возможности для монетизации. Одним из ключевых направлений являются продажи классических наборов — досок с гексагональной сеткой и фишками, которые пользуются спросом в специализированных магазинах для любителей настольных игр. Параллельно развивается цифровой сегмент: мобильные приложения и онлайн-платформы предлагают игрокам удобный формат с возможностью платных подписок или рекламной модели, делая «Гекс» доступным для глобальной аудитории.</w:t>
      </w:r>
    </w:p>
    <w:p w14:paraId="3DAF66D9" w14:textId="0539357B" w:rsidR="001F1610" w:rsidRDefault="001F1610" w:rsidP="00A502D2"/>
    <w:p w14:paraId="7EC550E0" w14:textId="079481BF" w:rsidR="001F1610" w:rsidRDefault="001F1610" w:rsidP="00A502D2"/>
    <w:p w14:paraId="4EEAA879" w14:textId="77777777" w:rsidR="001F1610" w:rsidRDefault="001F1610" w:rsidP="00AF2F4F">
      <w:pPr>
        <w:ind w:firstLine="0"/>
      </w:pPr>
    </w:p>
    <w:p w14:paraId="2197BE30" w14:textId="7BA96180" w:rsidR="00BC453F" w:rsidRPr="00AF2F4F" w:rsidRDefault="00227206" w:rsidP="00BC453F">
      <w:pPr>
        <w:pStyle w:val="2"/>
        <w:spacing w:after="240"/>
        <w:jc w:val="left"/>
      </w:pPr>
      <w:bookmarkStart w:id="12" w:name="_Toc193136151"/>
      <w:r w:rsidRPr="00227206">
        <w:lastRenderedPageBreak/>
        <w:t xml:space="preserve"> </w:t>
      </w:r>
      <w:bookmarkStart w:id="13" w:name="_Toc197357868"/>
      <w:r w:rsidRPr="000E5ACC">
        <w:t xml:space="preserve">Обзор </w:t>
      </w:r>
      <w:bookmarkEnd w:id="12"/>
      <w:r w:rsidR="001D765D">
        <w:t>аналога</w:t>
      </w:r>
      <w:r w:rsidR="00B81000">
        <w:t xml:space="preserve"> на платформе </w:t>
      </w:r>
      <w:proofErr w:type="spellStart"/>
      <w:r w:rsidR="00B81000">
        <w:rPr>
          <w:lang w:val="en-US"/>
        </w:rPr>
        <w:t>boardgamearena</w:t>
      </w:r>
      <w:proofErr w:type="spellEnd"/>
      <w:r w:rsidR="00B81000" w:rsidRPr="00B81000">
        <w:t>.</w:t>
      </w:r>
      <w:r w:rsidR="00B81000">
        <w:rPr>
          <w:lang w:val="en-US"/>
        </w:rPr>
        <w:t>com</w:t>
      </w:r>
      <w:bookmarkEnd w:id="13"/>
    </w:p>
    <w:p w14:paraId="163ADD4B" w14:textId="28AB14D2" w:rsidR="00227206" w:rsidRDefault="00227206" w:rsidP="00BC453F">
      <w:pPr>
        <w:spacing w:before="0" w:after="240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Первым аналогом является </w:t>
      </w:r>
      <w:r>
        <w:rPr>
          <w:rFonts w:eastAsia="Times New Roman" w:cs="Times New Roman"/>
          <w:szCs w:val="24"/>
          <w:lang w:val="en-US"/>
        </w:rPr>
        <w:t>Hex</w:t>
      </w:r>
      <w:r w:rsidRPr="0022720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на платформе </w:t>
      </w:r>
      <w:r>
        <w:rPr>
          <w:rFonts w:eastAsia="Times New Roman" w:cs="Times New Roman"/>
          <w:szCs w:val="24"/>
          <w:lang w:val="en-US"/>
        </w:rPr>
        <w:t>BGA</w:t>
      </w:r>
      <w:r w:rsidRPr="00227206">
        <w:rPr>
          <w:rFonts w:eastAsia="Times New Roman" w:cs="Times New Roman"/>
          <w:szCs w:val="24"/>
        </w:rPr>
        <w:t xml:space="preserve"> (</w:t>
      </w:r>
      <w:proofErr w:type="spellStart"/>
      <w:r>
        <w:rPr>
          <w:rFonts w:eastAsia="Times New Roman" w:cs="Times New Roman"/>
          <w:szCs w:val="24"/>
          <w:lang w:val="en-US"/>
        </w:rPr>
        <w:t>boardgamearena</w:t>
      </w:r>
      <w:proofErr w:type="spellEnd"/>
      <w:r w:rsidRPr="00227206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  <w:lang w:val="en-US"/>
        </w:rPr>
        <w:t>com</w:t>
      </w:r>
      <w:r w:rsidRPr="00227206">
        <w:rPr>
          <w:rFonts w:eastAsia="Times New Roman" w:cs="Times New Roman"/>
          <w:szCs w:val="24"/>
        </w:rPr>
        <w:t>)</w:t>
      </w:r>
      <w:r>
        <w:rPr>
          <w:rFonts w:eastAsia="Times New Roman" w:cs="Times New Roman"/>
          <w:szCs w:val="24"/>
        </w:rPr>
        <w:t>.</w:t>
      </w:r>
      <w:r w:rsidRPr="0022720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Интерфейс игры показан на рисунке</w:t>
      </w:r>
      <w:r w:rsidR="00A62225" w:rsidRPr="00BC453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1.</w:t>
      </w:r>
    </w:p>
    <w:p w14:paraId="08B1B2DA" w14:textId="77777777" w:rsidR="00227206" w:rsidRDefault="00227206" w:rsidP="00A502D2">
      <w:pPr>
        <w:spacing w:before="0"/>
        <w:contextualSpacing w:val="0"/>
        <w:rPr>
          <w:rFonts w:eastAsia="Times New Roman" w:cs="Times New Roman"/>
          <w:szCs w:val="24"/>
        </w:rPr>
      </w:pPr>
      <w:r w:rsidRPr="007B6EFD">
        <w:rPr>
          <w:noProof/>
          <w:sz w:val="28"/>
          <w:szCs w:val="28"/>
        </w:rPr>
        <w:drawing>
          <wp:inline distT="0" distB="0" distL="0" distR="0" wp14:anchorId="4C0C6031" wp14:editId="11D32460">
            <wp:extent cx="5671591" cy="29972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591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9D6A" w14:textId="647FC05C" w:rsidR="00227206" w:rsidRPr="00A612B5" w:rsidRDefault="00227206" w:rsidP="00A502D2">
      <w:pPr>
        <w:spacing w:before="0"/>
        <w:contextualSpacing w:val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Рисунок </w:t>
      </w:r>
      <w:r w:rsidR="00A62225" w:rsidRPr="00A62225">
        <w:rPr>
          <w:rFonts w:eastAsia="Times New Roman" w:cs="Times New Roman"/>
          <w:szCs w:val="24"/>
        </w:rPr>
        <w:t>1</w:t>
      </w:r>
      <w:r>
        <w:rPr>
          <w:rFonts w:eastAsia="Times New Roman" w:cs="Times New Roman"/>
          <w:szCs w:val="24"/>
        </w:rPr>
        <w:t xml:space="preserve"> – Скриншот интерфейса игры «</w:t>
      </w:r>
      <w:r>
        <w:rPr>
          <w:rFonts w:eastAsia="Times New Roman" w:cs="Times New Roman"/>
          <w:szCs w:val="24"/>
          <w:lang w:val="en-US"/>
        </w:rPr>
        <w:t>Hex</w:t>
      </w:r>
      <w:r>
        <w:rPr>
          <w:rFonts w:eastAsia="Times New Roman" w:cs="Times New Roman"/>
          <w:szCs w:val="24"/>
        </w:rPr>
        <w:t xml:space="preserve">» </w:t>
      </w:r>
    </w:p>
    <w:p w14:paraId="02E03264" w14:textId="77777777" w:rsidR="007C7E26" w:rsidRDefault="007C7E26" w:rsidP="00A502D2">
      <w:pPr>
        <w:spacing w:before="0"/>
        <w:contextualSpacing w:val="0"/>
        <w:rPr>
          <w:rFonts w:eastAsia="Times New Roman" w:cs="Times New Roman"/>
          <w:szCs w:val="24"/>
        </w:rPr>
      </w:pPr>
      <w:bookmarkStart w:id="14" w:name="_Hlk193525081"/>
      <w:r>
        <w:rPr>
          <w:rFonts w:eastAsia="Times New Roman" w:cs="Times New Roman"/>
          <w:szCs w:val="24"/>
        </w:rPr>
        <w:t>Преимущества:</w:t>
      </w:r>
    </w:p>
    <w:p w14:paraId="6DF9D395" w14:textId="38BEBC03" w:rsidR="007C7E26" w:rsidRPr="004E7982" w:rsidRDefault="007C7E26" w:rsidP="00A502D2">
      <w:pPr>
        <w:pStyle w:val="a0"/>
        <w:numPr>
          <w:ilvl w:val="0"/>
          <w:numId w:val="24"/>
        </w:numPr>
        <w:ind w:left="0"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возможность игры онлайн с друзьями</w:t>
      </w:r>
      <w:r w:rsidRPr="004E7982">
        <w:rPr>
          <w:rFonts w:eastAsia="Times New Roman" w:cs="Times New Roman"/>
          <w:szCs w:val="24"/>
        </w:rPr>
        <w:t>;</w:t>
      </w:r>
    </w:p>
    <w:p w14:paraId="2436F03F" w14:textId="0E296D54" w:rsidR="007C7E26" w:rsidRPr="004E7982" w:rsidRDefault="007C7E26" w:rsidP="00A502D2">
      <w:pPr>
        <w:pStyle w:val="a0"/>
        <w:numPr>
          <w:ilvl w:val="0"/>
          <w:numId w:val="24"/>
        </w:numPr>
        <w:ind w:left="0"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у</w:t>
      </w:r>
      <w:r w:rsidRPr="004E7982">
        <w:rPr>
          <w:rFonts w:eastAsia="Times New Roman" w:cs="Times New Roman"/>
          <w:szCs w:val="24"/>
        </w:rPr>
        <w:t xml:space="preserve">добный </w:t>
      </w:r>
      <w:r>
        <w:rPr>
          <w:rFonts w:eastAsia="Times New Roman" w:cs="Times New Roman"/>
          <w:szCs w:val="24"/>
        </w:rPr>
        <w:t>интерфейс</w:t>
      </w:r>
      <w:r w:rsidR="00F301A4">
        <w:rPr>
          <w:rFonts w:eastAsia="Times New Roman" w:cs="Times New Roman"/>
          <w:szCs w:val="24"/>
        </w:rPr>
        <w:t xml:space="preserve"> (кнопки больш</w:t>
      </w:r>
      <w:r w:rsidR="007D0103">
        <w:rPr>
          <w:rFonts w:eastAsia="Times New Roman" w:cs="Times New Roman"/>
          <w:szCs w:val="24"/>
        </w:rPr>
        <w:t>ого размера</w:t>
      </w:r>
      <w:r w:rsidR="00F301A4">
        <w:rPr>
          <w:rFonts w:eastAsia="Times New Roman" w:cs="Times New Roman"/>
          <w:szCs w:val="24"/>
        </w:rPr>
        <w:t xml:space="preserve"> и находятся рядом друг с другом,</w:t>
      </w:r>
      <w:r w:rsidR="007D0103">
        <w:rPr>
          <w:rFonts w:eastAsia="Times New Roman" w:cs="Times New Roman"/>
          <w:szCs w:val="24"/>
        </w:rPr>
        <w:t xml:space="preserve"> текст хорошо читается, имеется возможность пройти обучение)</w:t>
      </w:r>
      <w:r w:rsidR="007D0103" w:rsidRPr="007D0103">
        <w:rPr>
          <w:rFonts w:eastAsia="Times New Roman" w:cs="Times New Roman"/>
          <w:szCs w:val="24"/>
        </w:rPr>
        <w:t>;</w:t>
      </w:r>
      <w:r w:rsidR="007D0103">
        <w:rPr>
          <w:rFonts w:eastAsia="Times New Roman" w:cs="Times New Roman"/>
          <w:szCs w:val="24"/>
        </w:rPr>
        <w:t xml:space="preserve"> </w:t>
      </w:r>
    </w:p>
    <w:p w14:paraId="5512EE16" w14:textId="7BDBF784" w:rsidR="00B81000" w:rsidRPr="001F1610" w:rsidRDefault="00B81000" w:rsidP="00A502D2">
      <w:pPr>
        <w:pStyle w:val="a0"/>
        <w:numPr>
          <w:ilvl w:val="0"/>
          <w:numId w:val="24"/>
        </w:numPr>
        <w:ind w:left="0"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наличие обучающих материалов и рейтинговой системы</w:t>
      </w:r>
      <w:r w:rsidR="007C7E26">
        <w:rPr>
          <w:rFonts w:eastAsia="Times New Roman" w:cs="Times New Roman"/>
          <w:szCs w:val="24"/>
        </w:rPr>
        <w:t>.</w:t>
      </w:r>
    </w:p>
    <w:p w14:paraId="4CB5E417" w14:textId="77777777" w:rsidR="007C7E26" w:rsidRDefault="007C7E26" w:rsidP="00A502D2">
      <w:pPr>
        <w:spacing w:before="0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Недостатки:</w:t>
      </w:r>
    </w:p>
    <w:p w14:paraId="78FC2AAE" w14:textId="737DF87E" w:rsidR="007C7E26" w:rsidRPr="007D0103" w:rsidRDefault="00B81000" w:rsidP="00A502D2">
      <w:pPr>
        <w:pStyle w:val="a0"/>
        <w:numPr>
          <w:ilvl w:val="0"/>
          <w:numId w:val="25"/>
        </w:numPr>
        <w:ind w:left="0"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отсутствие поддержки анализа партии</w:t>
      </w:r>
      <w:r w:rsidR="007D0103">
        <w:rPr>
          <w:rFonts w:eastAsia="Times New Roman" w:cs="Times New Roman"/>
          <w:szCs w:val="24"/>
          <w:lang w:val="en-US"/>
        </w:rPr>
        <w:t>;</w:t>
      </w:r>
    </w:p>
    <w:p w14:paraId="42B2F076" w14:textId="1C7B63B6" w:rsidR="007D0103" w:rsidRDefault="007D0103" w:rsidP="00A502D2">
      <w:pPr>
        <w:pStyle w:val="a0"/>
        <w:numPr>
          <w:ilvl w:val="0"/>
          <w:numId w:val="25"/>
        </w:numPr>
        <w:ind w:left="0"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нельзя изменить размер поля.</w:t>
      </w:r>
    </w:p>
    <w:p w14:paraId="32B0807C" w14:textId="2CEE3FF3" w:rsidR="001F1610" w:rsidRDefault="001F1610" w:rsidP="00A502D2">
      <w:pPr>
        <w:contextualSpacing w:val="0"/>
        <w:rPr>
          <w:rFonts w:eastAsia="Times New Roman" w:cs="Times New Roman"/>
          <w:szCs w:val="24"/>
        </w:rPr>
      </w:pPr>
    </w:p>
    <w:p w14:paraId="4B181416" w14:textId="0C37DBC3" w:rsidR="001F1610" w:rsidRDefault="001F1610" w:rsidP="00A502D2">
      <w:pPr>
        <w:contextualSpacing w:val="0"/>
        <w:rPr>
          <w:rFonts w:eastAsia="Times New Roman" w:cs="Times New Roman"/>
          <w:szCs w:val="24"/>
        </w:rPr>
      </w:pPr>
    </w:p>
    <w:p w14:paraId="55F68069" w14:textId="645D3A0B" w:rsidR="001F1610" w:rsidRDefault="001F1610" w:rsidP="00A502D2">
      <w:pPr>
        <w:contextualSpacing w:val="0"/>
        <w:rPr>
          <w:rFonts w:eastAsia="Times New Roman" w:cs="Times New Roman"/>
          <w:szCs w:val="24"/>
        </w:rPr>
      </w:pPr>
    </w:p>
    <w:p w14:paraId="6788A7C9" w14:textId="0F811032" w:rsidR="001F1610" w:rsidRDefault="001F1610" w:rsidP="00A502D2">
      <w:pPr>
        <w:contextualSpacing w:val="0"/>
        <w:rPr>
          <w:rFonts w:eastAsia="Times New Roman" w:cs="Times New Roman"/>
          <w:szCs w:val="24"/>
        </w:rPr>
      </w:pPr>
    </w:p>
    <w:p w14:paraId="65570306" w14:textId="51599F7D" w:rsidR="001F1610" w:rsidRDefault="001F1610" w:rsidP="00A502D2">
      <w:pPr>
        <w:contextualSpacing w:val="0"/>
        <w:rPr>
          <w:rFonts w:eastAsia="Times New Roman" w:cs="Times New Roman"/>
          <w:szCs w:val="24"/>
        </w:rPr>
      </w:pPr>
    </w:p>
    <w:p w14:paraId="6FB091CA" w14:textId="77777777" w:rsidR="001F1610" w:rsidRPr="001F1610" w:rsidRDefault="001F1610" w:rsidP="00AF2F4F">
      <w:pPr>
        <w:ind w:firstLine="0"/>
        <w:contextualSpacing w:val="0"/>
        <w:rPr>
          <w:rFonts w:eastAsia="Times New Roman" w:cs="Times New Roman"/>
          <w:szCs w:val="24"/>
        </w:rPr>
      </w:pPr>
    </w:p>
    <w:p w14:paraId="6C3C3EDD" w14:textId="4933724F" w:rsidR="00B81000" w:rsidRPr="00B81000" w:rsidRDefault="00B81000" w:rsidP="007D0103">
      <w:pPr>
        <w:pStyle w:val="2"/>
        <w:spacing w:after="240"/>
      </w:pPr>
      <w:bookmarkStart w:id="15" w:name="_Toc193136152"/>
      <w:bookmarkStart w:id="16" w:name="_Toc197357869"/>
      <w:r>
        <w:lastRenderedPageBreak/>
        <w:t xml:space="preserve">Обзор </w:t>
      </w:r>
      <w:bookmarkEnd w:id="15"/>
      <w:r w:rsidR="001D765D">
        <w:t>аналога</w:t>
      </w:r>
      <w:r>
        <w:t xml:space="preserve"> на платформе </w:t>
      </w:r>
      <w:proofErr w:type="spellStart"/>
      <w:r>
        <w:rPr>
          <w:lang w:val="en-US"/>
        </w:rPr>
        <w:t>MindSports</w:t>
      </w:r>
      <w:proofErr w:type="spellEnd"/>
      <w:r w:rsidRPr="00B81000">
        <w:t>.</w:t>
      </w:r>
      <w:proofErr w:type="spellStart"/>
      <w:r>
        <w:rPr>
          <w:lang w:val="en-US"/>
        </w:rPr>
        <w:t>nl</w:t>
      </w:r>
      <w:bookmarkEnd w:id="16"/>
      <w:proofErr w:type="spellEnd"/>
    </w:p>
    <w:p w14:paraId="5E44986C" w14:textId="5EB3D4BC" w:rsidR="00B81000" w:rsidRDefault="00B81000" w:rsidP="007D0103">
      <w:pPr>
        <w:spacing w:before="0" w:after="240"/>
        <w:contextualSpacing w:val="0"/>
        <w:rPr>
          <w:rFonts w:eastAsia="Times New Roman" w:cs="Times New Roman"/>
          <w:szCs w:val="24"/>
        </w:rPr>
      </w:pPr>
      <w:r w:rsidRPr="001340FD">
        <w:rPr>
          <w:rFonts w:eastAsia="Times New Roman" w:cs="Times New Roman"/>
          <w:szCs w:val="24"/>
        </w:rPr>
        <w:t>С</w:t>
      </w:r>
      <w:r>
        <w:rPr>
          <w:rFonts w:eastAsia="Times New Roman" w:cs="Times New Roman"/>
          <w:szCs w:val="24"/>
        </w:rPr>
        <w:t xml:space="preserve">ледующим </w:t>
      </w:r>
      <w:r w:rsidRPr="001340FD">
        <w:rPr>
          <w:rFonts w:eastAsia="Times New Roman" w:cs="Times New Roman"/>
          <w:szCs w:val="24"/>
        </w:rPr>
        <w:t>аналогом являе</w:t>
      </w:r>
      <w:r>
        <w:rPr>
          <w:rFonts w:eastAsia="Times New Roman" w:cs="Times New Roman"/>
          <w:szCs w:val="24"/>
        </w:rPr>
        <w:t xml:space="preserve">тся </w:t>
      </w:r>
      <w:r w:rsidR="00FC3457">
        <w:rPr>
          <w:rFonts w:eastAsia="Times New Roman" w:cs="Times New Roman"/>
          <w:szCs w:val="24"/>
          <w:lang w:val="en-US"/>
        </w:rPr>
        <w:t>Hex</w:t>
      </w:r>
      <w:r w:rsidR="00FC3457" w:rsidRPr="00FC3457">
        <w:rPr>
          <w:rFonts w:eastAsia="Times New Roman" w:cs="Times New Roman"/>
          <w:szCs w:val="24"/>
        </w:rPr>
        <w:t xml:space="preserve"> </w:t>
      </w:r>
      <w:r w:rsidR="00FC3457">
        <w:rPr>
          <w:rFonts w:eastAsia="Times New Roman" w:cs="Times New Roman"/>
          <w:szCs w:val="24"/>
        </w:rPr>
        <w:t xml:space="preserve">на платформе </w:t>
      </w:r>
      <w:proofErr w:type="spellStart"/>
      <w:r w:rsidR="00FC3457">
        <w:rPr>
          <w:rFonts w:eastAsia="Times New Roman" w:cs="Times New Roman"/>
          <w:szCs w:val="24"/>
          <w:lang w:val="en-US"/>
        </w:rPr>
        <w:t>MindSports</w:t>
      </w:r>
      <w:proofErr w:type="spellEnd"/>
      <w:r w:rsidR="00FC3457" w:rsidRPr="00FC3457">
        <w:rPr>
          <w:rFonts w:eastAsia="Times New Roman" w:cs="Times New Roman"/>
          <w:szCs w:val="24"/>
        </w:rPr>
        <w:t>.</w:t>
      </w:r>
      <w:proofErr w:type="spellStart"/>
      <w:r w:rsidR="00FC3457">
        <w:rPr>
          <w:rFonts w:eastAsia="Times New Roman" w:cs="Times New Roman"/>
          <w:szCs w:val="24"/>
          <w:lang w:val="en-US"/>
        </w:rPr>
        <w:t>nl</w:t>
      </w:r>
      <w:proofErr w:type="spellEnd"/>
      <w:r>
        <w:rPr>
          <w:rFonts w:eastAsia="Times New Roman" w:cs="Times New Roman"/>
          <w:szCs w:val="24"/>
        </w:rPr>
        <w:t xml:space="preserve">. Интерфейс </w:t>
      </w:r>
      <w:r w:rsidR="00FC3457">
        <w:rPr>
          <w:rFonts w:eastAsia="Times New Roman" w:cs="Times New Roman"/>
          <w:szCs w:val="24"/>
        </w:rPr>
        <w:t>игры</w:t>
      </w:r>
      <w:r>
        <w:rPr>
          <w:rFonts w:eastAsia="Times New Roman" w:cs="Times New Roman"/>
          <w:szCs w:val="24"/>
        </w:rPr>
        <w:t xml:space="preserve"> показан на рисунке</w:t>
      </w:r>
      <w:r w:rsidR="00A62225" w:rsidRPr="00A6222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2.</w:t>
      </w:r>
    </w:p>
    <w:p w14:paraId="0898560F" w14:textId="2F7E9816" w:rsidR="00B81000" w:rsidRDefault="00B81000" w:rsidP="00A502D2">
      <w:pPr>
        <w:spacing w:before="0"/>
        <w:contextualSpacing w:val="0"/>
        <w:rPr>
          <w:rFonts w:eastAsia="Times New Roman" w:cs="Times New Roman"/>
          <w:szCs w:val="24"/>
        </w:rPr>
      </w:pPr>
      <w:r w:rsidRPr="007E0738">
        <w:rPr>
          <w:noProof/>
          <w:sz w:val="28"/>
          <w:szCs w:val="28"/>
        </w:rPr>
        <w:drawing>
          <wp:inline distT="0" distB="0" distL="0" distR="0" wp14:anchorId="7A602FD1" wp14:editId="57174E0D">
            <wp:extent cx="5705660" cy="273473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3909" cy="27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A89" w14:textId="71FC1C50" w:rsidR="00FC3457" w:rsidRDefault="00FC3457" w:rsidP="00A502D2">
      <w:pPr>
        <w:spacing w:before="0"/>
        <w:contextualSpacing w:val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Рисунок </w:t>
      </w:r>
      <w:r w:rsidR="00A62225" w:rsidRPr="00A62225">
        <w:rPr>
          <w:rFonts w:eastAsia="Times New Roman" w:cs="Times New Roman"/>
          <w:szCs w:val="24"/>
        </w:rPr>
        <w:t>2</w:t>
      </w:r>
      <w:r>
        <w:rPr>
          <w:rFonts w:eastAsia="Times New Roman" w:cs="Times New Roman"/>
          <w:szCs w:val="24"/>
        </w:rPr>
        <w:t xml:space="preserve"> – Скриншот интерфейса игры «</w:t>
      </w:r>
      <w:r>
        <w:rPr>
          <w:rFonts w:eastAsia="Times New Roman" w:cs="Times New Roman"/>
          <w:szCs w:val="24"/>
          <w:lang w:val="en-US"/>
        </w:rPr>
        <w:t>Hex</w:t>
      </w:r>
      <w:r>
        <w:rPr>
          <w:rFonts w:eastAsia="Times New Roman" w:cs="Times New Roman"/>
          <w:szCs w:val="24"/>
        </w:rPr>
        <w:t xml:space="preserve">» </w:t>
      </w:r>
    </w:p>
    <w:p w14:paraId="069B7D2E" w14:textId="77777777" w:rsidR="00B81000" w:rsidRDefault="00B81000" w:rsidP="00A502D2">
      <w:pPr>
        <w:spacing w:before="0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Преимущество:</w:t>
      </w:r>
    </w:p>
    <w:p w14:paraId="161E11C0" w14:textId="13539A63" w:rsidR="00B81000" w:rsidRPr="00AF446E" w:rsidRDefault="00FC3457" w:rsidP="00A502D2">
      <w:pPr>
        <w:pStyle w:val="a0"/>
        <w:numPr>
          <w:ilvl w:val="0"/>
          <w:numId w:val="27"/>
        </w:numPr>
        <w:ind w:left="0"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возможность игры онлайн против других игроков или компьютера</w:t>
      </w:r>
      <w:r w:rsidR="00B81000" w:rsidRPr="00AF446E">
        <w:rPr>
          <w:rFonts w:eastAsia="Times New Roman" w:cs="Times New Roman"/>
          <w:szCs w:val="24"/>
        </w:rPr>
        <w:t>;</w:t>
      </w:r>
    </w:p>
    <w:p w14:paraId="1A9BA388" w14:textId="2173A1FE" w:rsidR="00B81000" w:rsidRPr="00AF446E" w:rsidRDefault="00B81000" w:rsidP="00A502D2">
      <w:pPr>
        <w:pStyle w:val="a0"/>
        <w:numPr>
          <w:ilvl w:val="0"/>
          <w:numId w:val="27"/>
        </w:numPr>
        <w:ind w:left="0"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м</w:t>
      </w:r>
      <w:r w:rsidRPr="00AF446E">
        <w:rPr>
          <w:rFonts w:eastAsia="Times New Roman" w:cs="Times New Roman"/>
          <w:szCs w:val="24"/>
        </w:rPr>
        <w:t>инималистичный интерфейс</w:t>
      </w:r>
      <w:r w:rsidR="008A09DD">
        <w:rPr>
          <w:rFonts w:eastAsia="Times New Roman" w:cs="Times New Roman"/>
          <w:szCs w:val="24"/>
        </w:rPr>
        <w:t xml:space="preserve"> (чистый и лаконичный дизайн без отвлекающей графики, отсутствие лишних элементов)</w:t>
      </w:r>
      <w:r w:rsidR="008A09DD" w:rsidRPr="008A09DD">
        <w:rPr>
          <w:rFonts w:eastAsia="Times New Roman" w:cs="Times New Roman"/>
          <w:szCs w:val="24"/>
        </w:rPr>
        <w:t>;</w:t>
      </w:r>
    </w:p>
    <w:p w14:paraId="5FDD5565" w14:textId="086025AD" w:rsidR="00B81000" w:rsidRPr="00AF446E" w:rsidRDefault="00FC3457" w:rsidP="00A502D2">
      <w:pPr>
        <w:pStyle w:val="a0"/>
        <w:numPr>
          <w:ilvl w:val="0"/>
          <w:numId w:val="27"/>
        </w:numPr>
        <w:ind w:left="0"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наличие нескольких размеров игральной доски</w:t>
      </w:r>
      <w:r w:rsidRPr="00FC3457">
        <w:rPr>
          <w:rFonts w:eastAsia="Times New Roman" w:cs="Times New Roman"/>
          <w:szCs w:val="24"/>
        </w:rPr>
        <w:t>;</w:t>
      </w:r>
    </w:p>
    <w:p w14:paraId="4921FE59" w14:textId="77777777" w:rsidR="00B81000" w:rsidRDefault="00B81000" w:rsidP="00A502D2">
      <w:pPr>
        <w:spacing w:before="0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Недостатки:</w:t>
      </w:r>
    </w:p>
    <w:p w14:paraId="3827836F" w14:textId="64C77C97" w:rsidR="00B81000" w:rsidRPr="00C33729" w:rsidRDefault="00FC3457" w:rsidP="00A502D2">
      <w:pPr>
        <w:pStyle w:val="a0"/>
        <w:numPr>
          <w:ilvl w:val="0"/>
          <w:numId w:val="26"/>
        </w:numPr>
        <w:ind w:left="0"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отсутствие рейтинговой системы и встроенного чата с соперниками</w:t>
      </w:r>
      <w:r w:rsidR="00B81000" w:rsidRPr="00C33729">
        <w:rPr>
          <w:rFonts w:eastAsia="Times New Roman" w:cs="Times New Roman"/>
          <w:szCs w:val="24"/>
        </w:rPr>
        <w:t>;</w:t>
      </w:r>
    </w:p>
    <w:p w14:paraId="5EEA10C4" w14:textId="45665CA5" w:rsidR="00B81000" w:rsidRDefault="001D765D" w:rsidP="00A502D2">
      <w:pPr>
        <w:pStyle w:val="a0"/>
        <w:numPr>
          <w:ilvl w:val="0"/>
          <w:numId w:val="26"/>
        </w:numPr>
        <w:ind w:left="0"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отсутствие русского языка для удобства использования.</w:t>
      </w:r>
    </w:p>
    <w:p w14:paraId="02FD113E" w14:textId="6AAFC460" w:rsidR="001F1610" w:rsidRDefault="001F1610" w:rsidP="00A502D2">
      <w:pPr>
        <w:contextualSpacing w:val="0"/>
        <w:rPr>
          <w:rFonts w:eastAsia="Times New Roman" w:cs="Times New Roman"/>
          <w:szCs w:val="24"/>
        </w:rPr>
      </w:pPr>
    </w:p>
    <w:p w14:paraId="740D8385" w14:textId="5129E9F0" w:rsidR="001F1610" w:rsidRDefault="001F1610" w:rsidP="00A502D2">
      <w:pPr>
        <w:contextualSpacing w:val="0"/>
        <w:rPr>
          <w:rFonts w:eastAsia="Times New Roman" w:cs="Times New Roman"/>
          <w:szCs w:val="24"/>
        </w:rPr>
      </w:pPr>
    </w:p>
    <w:p w14:paraId="5000889C" w14:textId="1017B407" w:rsidR="001F1610" w:rsidRDefault="001F1610" w:rsidP="00A502D2">
      <w:pPr>
        <w:contextualSpacing w:val="0"/>
        <w:rPr>
          <w:rFonts w:eastAsia="Times New Roman" w:cs="Times New Roman"/>
          <w:szCs w:val="24"/>
        </w:rPr>
      </w:pPr>
    </w:p>
    <w:p w14:paraId="7A327C03" w14:textId="79707882" w:rsidR="001F1610" w:rsidRDefault="001F1610" w:rsidP="00A502D2">
      <w:pPr>
        <w:contextualSpacing w:val="0"/>
        <w:rPr>
          <w:rFonts w:eastAsia="Times New Roman" w:cs="Times New Roman"/>
          <w:szCs w:val="24"/>
        </w:rPr>
      </w:pPr>
    </w:p>
    <w:p w14:paraId="6ACC1F57" w14:textId="40B37093" w:rsidR="001F1610" w:rsidRDefault="001F1610" w:rsidP="00A502D2">
      <w:pPr>
        <w:contextualSpacing w:val="0"/>
        <w:rPr>
          <w:rFonts w:eastAsia="Times New Roman" w:cs="Times New Roman"/>
          <w:szCs w:val="24"/>
        </w:rPr>
      </w:pPr>
    </w:p>
    <w:p w14:paraId="0E76C2FD" w14:textId="77777777" w:rsidR="001F1610" w:rsidRPr="001F1610" w:rsidRDefault="001F1610" w:rsidP="00AF2F4F">
      <w:pPr>
        <w:ind w:firstLine="0"/>
        <w:contextualSpacing w:val="0"/>
        <w:rPr>
          <w:rFonts w:eastAsia="Times New Roman" w:cs="Times New Roman"/>
          <w:szCs w:val="24"/>
        </w:rPr>
      </w:pPr>
    </w:p>
    <w:p w14:paraId="4DFAA69B" w14:textId="022E9358" w:rsidR="001D765D" w:rsidRPr="001D765D" w:rsidRDefault="001D765D" w:rsidP="00971DAD">
      <w:pPr>
        <w:pStyle w:val="2"/>
        <w:spacing w:after="240"/>
      </w:pPr>
      <w:bookmarkStart w:id="17" w:name="_Toc193136153"/>
      <w:bookmarkStart w:id="18" w:name="_Toc197357870"/>
      <w:r>
        <w:lastRenderedPageBreak/>
        <w:t xml:space="preserve">Обзор </w:t>
      </w:r>
      <w:bookmarkEnd w:id="17"/>
      <w:r>
        <w:t xml:space="preserve">аналога на платформе </w:t>
      </w:r>
      <w:r>
        <w:rPr>
          <w:lang w:val="en-US"/>
        </w:rPr>
        <w:t>Little</w:t>
      </w:r>
      <w:r w:rsidRPr="001D765D">
        <w:t xml:space="preserve"> </w:t>
      </w:r>
      <w:r>
        <w:rPr>
          <w:lang w:val="en-US"/>
        </w:rPr>
        <w:t>Golem</w:t>
      </w:r>
      <w:bookmarkEnd w:id="18"/>
      <w:r>
        <w:t xml:space="preserve"> </w:t>
      </w:r>
    </w:p>
    <w:p w14:paraId="6306672F" w14:textId="3421BAFC" w:rsidR="001D765D" w:rsidRPr="00A62225" w:rsidRDefault="001D765D" w:rsidP="00971DAD">
      <w:pPr>
        <w:spacing w:before="0" w:after="240"/>
        <w:contextualSpacing w:val="0"/>
        <w:rPr>
          <w:rFonts w:eastAsia="Times New Roman" w:cs="Times New Roman"/>
          <w:szCs w:val="24"/>
        </w:rPr>
      </w:pPr>
      <w:r w:rsidRPr="001340FD">
        <w:rPr>
          <w:rFonts w:eastAsia="Times New Roman" w:cs="Times New Roman"/>
          <w:szCs w:val="24"/>
        </w:rPr>
        <w:t>С</w:t>
      </w:r>
      <w:r>
        <w:rPr>
          <w:rFonts w:eastAsia="Times New Roman" w:cs="Times New Roman"/>
          <w:szCs w:val="24"/>
        </w:rPr>
        <w:t xml:space="preserve">ледующим </w:t>
      </w:r>
      <w:r w:rsidRPr="001340FD">
        <w:rPr>
          <w:rFonts w:eastAsia="Times New Roman" w:cs="Times New Roman"/>
          <w:szCs w:val="24"/>
        </w:rPr>
        <w:t>аналогом являе</w:t>
      </w:r>
      <w:r>
        <w:rPr>
          <w:rFonts w:eastAsia="Times New Roman" w:cs="Times New Roman"/>
          <w:szCs w:val="24"/>
        </w:rPr>
        <w:t>тся</w:t>
      </w:r>
      <w:r w:rsidRPr="001D765D"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  <w:lang w:val="en-US"/>
        </w:rPr>
        <w:t>ConHex</w:t>
      </w:r>
      <w:proofErr w:type="spellEnd"/>
      <w:r w:rsidRPr="001D765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на платформе</w:t>
      </w:r>
      <w:r w:rsidRPr="001D765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Little</w:t>
      </w:r>
      <w:r w:rsidRPr="001D765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Golem</w:t>
      </w:r>
      <w:r>
        <w:rPr>
          <w:rFonts w:eastAsia="Times New Roman" w:cs="Times New Roman"/>
          <w:szCs w:val="24"/>
        </w:rPr>
        <w:t xml:space="preserve">. Интерфейс игры показан на рисунке </w:t>
      </w:r>
      <w:r w:rsidR="00A62225" w:rsidRPr="00A62225">
        <w:rPr>
          <w:rFonts w:eastAsia="Times New Roman" w:cs="Times New Roman"/>
          <w:szCs w:val="24"/>
        </w:rPr>
        <w:t>3.</w:t>
      </w:r>
    </w:p>
    <w:p w14:paraId="5591EC99" w14:textId="34EECD4E" w:rsidR="001D765D" w:rsidRPr="001340FD" w:rsidRDefault="001D765D" w:rsidP="00A502D2">
      <w:pPr>
        <w:spacing w:before="0"/>
        <w:contextualSpacing w:val="0"/>
        <w:rPr>
          <w:rFonts w:eastAsia="Times New Roman" w:cs="Times New Roman"/>
          <w:szCs w:val="24"/>
        </w:rPr>
      </w:pPr>
      <w:r w:rsidRPr="000B3A9D">
        <w:rPr>
          <w:noProof/>
          <w:sz w:val="28"/>
          <w:szCs w:val="28"/>
        </w:rPr>
        <w:drawing>
          <wp:inline distT="0" distB="0" distL="0" distR="0" wp14:anchorId="4846FE3B" wp14:editId="6693EF8E">
            <wp:extent cx="5940425" cy="30295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5337" w14:textId="1DB91E82" w:rsidR="001D765D" w:rsidRPr="00971DAD" w:rsidRDefault="001D765D" w:rsidP="00A502D2">
      <w:pPr>
        <w:spacing w:before="0"/>
        <w:contextualSpacing w:val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Рисунок</w:t>
      </w:r>
      <w:r w:rsidR="00A62225" w:rsidRPr="00C743A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3</w:t>
      </w:r>
      <w:r w:rsidRPr="00BC7C0F">
        <w:rPr>
          <w:rFonts w:eastAsia="Times New Roman" w:cs="Times New Roman"/>
          <w:szCs w:val="24"/>
        </w:rPr>
        <w:t xml:space="preserve"> </w:t>
      </w:r>
      <w:bookmarkStart w:id="19" w:name="_Hlk198316583"/>
      <w:r w:rsidR="00971DAD">
        <w:rPr>
          <w:rFonts w:eastAsia="Times New Roman" w:cs="Times New Roman"/>
          <w:szCs w:val="24"/>
        </w:rPr>
        <w:t>–</w:t>
      </w:r>
      <w:bookmarkEnd w:id="19"/>
      <w:r w:rsidR="00971DAD">
        <w:rPr>
          <w:rFonts w:eastAsia="Times New Roman" w:cs="Times New Roman"/>
          <w:szCs w:val="24"/>
        </w:rPr>
        <w:t xml:space="preserve"> </w:t>
      </w:r>
      <w:r w:rsidRPr="001807FB">
        <w:rPr>
          <w:rFonts w:eastAsia="Times New Roman" w:cs="Times New Roman"/>
          <w:szCs w:val="24"/>
        </w:rPr>
        <w:t xml:space="preserve">Скриншот интерфейса </w:t>
      </w:r>
      <w:r>
        <w:rPr>
          <w:rFonts w:eastAsia="Times New Roman" w:cs="Times New Roman"/>
          <w:szCs w:val="24"/>
        </w:rPr>
        <w:t xml:space="preserve">игры </w:t>
      </w:r>
      <w:r w:rsidR="00971DAD">
        <w:rPr>
          <w:rFonts w:eastAsia="Times New Roman" w:cs="Times New Roman"/>
          <w:szCs w:val="24"/>
        </w:rPr>
        <w:t>«</w:t>
      </w:r>
      <w:proofErr w:type="spellStart"/>
      <w:r>
        <w:rPr>
          <w:rFonts w:eastAsia="Times New Roman" w:cs="Times New Roman"/>
          <w:szCs w:val="24"/>
          <w:lang w:val="en-US"/>
        </w:rPr>
        <w:t>ConHex</w:t>
      </w:r>
      <w:proofErr w:type="spellEnd"/>
      <w:r w:rsidR="00971DAD">
        <w:rPr>
          <w:rFonts w:eastAsia="Times New Roman" w:cs="Times New Roman"/>
          <w:szCs w:val="24"/>
        </w:rPr>
        <w:t>»</w:t>
      </w:r>
    </w:p>
    <w:p w14:paraId="38D20FFD" w14:textId="77777777" w:rsidR="001D765D" w:rsidRDefault="001D765D" w:rsidP="00A502D2">
      <w:pPr>
        <w:spacing w:before="0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Преимущества:</w:t>
      </w:r>
    </w:p>
    <w:p w14:paraId="6DBC40C9" w14:textId="2310CB29" w:rsidR="001D765D" w:rsidRPr="004B639A" w:rsidRDefault="00654BD5" w:rsidP="00A502D2">
      <w:pPr>
        <w:pStyle w:val="a0"/>
        <w:numPr>
          <w:ilvl w:val="0"/>
          <w:numId w:val="28"/>
        </w:numPr>
        <w:ind w:left="0" w:firstLine="851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возможность игры в </w:t>
      </w:r>
      <w:r w:rsidR="00D85FC7">
        <w:rPr>
          <w:rFonts w:eastAsia="Times New Roman" w:cs="Times New Roman"/>
          <w:szCs w:val="24"/>
        </w:rPr>
        <w:t>«</w:t>
      </w:r>
      <w:proofErr w:type="spellStart"/>
      <w:r>
        <w:rPr>
          <w:rFonts w:eastAsia="Times New Roman" w:cs="Times New Roman"/>
          <w:szCs w:val="24"/>
          <w:lang w:val="en-US"/>
        </w:rPr>
        <w:t>ConHex</w:t>
      </w:r>
      <w:proofErr w:type="spellEnd"/>
      <w:r w:rsidR="00D85FC7">
        <w:rPr>
          <w:rFonts w:eastAsia="Times New Roman" w:cs="Times New Roman"/>
          <w:szCs w:val="24"/>
        </w:rPr>
        <w:t>»</w:t>
      </w:r>
      <w:r w:rsidRPr="00654BD5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онлайн в пошаговом формате (на один ход дается определенное количество времени, согласованное игроками)</w:t>
      </w:r>
      <w:r w:rsidRPr="00654BD5">
        <w:rPr>
          <w:rFonts w:eastAsia="Times New Roman" w:cs="Times New Roman"/>
          <w:szCs w:val="24"/>
        </w:rPr>
        <w:t>;</w:t>
      </w:r>
      <w:r w:rsidR="001D765D">
        <w:rPr>
          <w:rFonts w:eastAsia="Times New Roman" w:cs="Times New Roman"/>
          <w:szCs w:val="24"/>
        </w:rPr>
        <w:t xml:space="preserve"> </w:t>
      </w:r>
    </w:p>
    <w:p w14:paraId="6A0E6417" w14:textId="354650A0" w:rsidR="001D765D" w:rsidRPr="004B639A" w:rsidRDefault="00654BD5" w:rsidP="00A502D2">
      <w:pPr>
        <w:pStyle w:val="a0"/>
        <w:numPr>
          <w:ilvl w:val="0"/>
          <w:numId w:val="28"/>
        </w:numPr>
        <w:ind w:left="0" w:firstLine="851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наличие турниров</w:t>
      </w:r>
      <w:r w:rsidR="001D765D" w:rsidRPr="004B639A">
        <w:rPr>
          <w:rFonts w:eastAsia="Times New Roman" w:cs="Times New Roman"/>
          <w:szCs w:val="24"/>
        </w:rPr>
        <w:t>;</w:t>
      </w:r>
    </w:p>
    <w:p w14:paraId="4522B6F9" w14:textId="06330C8C" w:rsidR="001D765D" w:rsidRDefault="00654BD5" w:rsidP="00A502D2">
      <w:pPr>
        <w:pStyle w:val="a0"/>
        <w:numPr>
          <w:ilvl w:val="0"/>
          <w:numId w:val="28"/>
        </w:numPr>
        <w:ind w:left="0" w:firstLine="851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возможность анализа партий</w:t>
      </w:r>
      <w:r w:rsidR="001D765D">
        <w:rPr>
          <w:rFonts w:eastAsia="Times New Roman" w:cs="Times New Roman"/>
          <w:szCs w:val="24"/>
        </w:rPr>
        <w:t>.</w:t>
      </w:r>
    </w:p>
    <w:p w14:paraId="5FD24885" w14:textId="77777777" w:rsidR="001D765D" w:rsidRDefault="001D765D" w:rsidP="00A502D2">
      <w:pPr>
        <w:pStyle w:val="a0"/>
        <w:numPr>
          <w:ilvl w:val="0"/>
          <w:numId w:val="0"/>
        </w:numPr>
        <w:ind w:firstLine="851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Недостатки:</w:t>
      </w:r>
    </w:p>
    <w:p w14:paraId="2134FCE5" w14:textId="56B64CD3" w:rsidR="001D765D" w:rsidRDefault="00654BD5" w:rsidP="00A502D2">
      <w:pPr>
        <w:pStyle w:val="a0"/>
        <w:numPr>
          <w:ilvl w:val="0"/>
          <w:numId w:val="29"/>
        </w:numPr>
        <w:ind w:left="0" w:firstLine="851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отсутствие режима игры в реальном времени</w:t>
      </w:r>
      <w:r w:rsidR="001D765D">
        <w:rPr>
          <w:rFonts w:eastAsia="Times New Roman" w:cs="Times New Roman"/>
          <w:szCs w:val="24"/>
        </w:rPr>
        <w:t>;</w:t>
      </w:r>
    </w:p>
    <w:p w14:paraId="08D6AA39" w14:textId="7514D0D6" w:rsidR="001D765D" w:rsidRDefault="00654BD5" w:rsidP="00A502D2">
      <w:pPr>
        <w:pStyle w:val="a0"/>
        <w:numPr>
          <w:ilvl w:val="0"/>
          <w:numId w:val="29"/>
        </w:numPr>
        <w:ind w:left="0" w:firstLine="851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отсутствие встроенного чата для общения с соперниками</w:t>
      </w:r>
      <w:r w:rsidR="001D765D">
        <w:rPr>
          <w:rFonts w:eastAsia="Times New Roman" w:cs="Times New Roman"/>
          <w:szCs w:val="24"/>
        </w:rPr>
        <w:t>;</w:t>
      </w:r>
    </w:p>
    <w:p w14:paraId="17D21D0C" w14:textId="143A4FBB" w:rsidR="00CF3B33" w:rsidRDefault="00654BD5" w:rsidP="00971DAD">
      <w:pPr>
        <w:pStyle w:val="a0"/>
        <w:numPr>
          <w:ilvl w:val="0"/>
          <w:numId w:val="29"/>
        </w:numPr>
        <w:spacing w:after="240"/>
        <w:ind w:left="0" w:firstLine="851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отсутствие русского языка для удобства использования</w:t>
      </w:r>
      <w:r w:rsidR="001D765D">
        <w:rPr>
          <w:rFonts w:eastAsia="Times New Roman" w:cs="Times New Roman"/>
          <w:szCs w:val="24"/>
        </w:rPr>
        <w:t>.</w:t>
      </w:r>
    </w:p>
    <w:p w14:paraId="73D6D871" w14:textId="7BF25B09" w:rsidR="008A09DD" w:rsidRPr="00CF3B33" w:rsidRDefault="00CF3B33" w:rsidP="00CF3B33">
      <w:pPr>
        <w:spacing w:before="0" w:after="200" w:line="276" w:lineRule="auto"/>
        <w:ind w:firstLine="0"/>
        <w:contextualSpacing w:val="0"/>
        <w:jc w:val="left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14019A27" w14:textId="4F4FAD90" w:rsidR="00B81000" w:rsidRDefault="00F57A7C" w:rsidP="00A502D2">
      <w:pPr>
        <w:pStyle w:val="a0"/>
        <w:numPr>
          <w:ilvl w:val="0"/>
          <w:numId w:val="0"/>
        </w:numPr>
        <w:ind w:firstLine="851"/>
        <w:contextualSpacing w:val="0"/>
        <w:rPr>
          <w:rFonts w:eastAsia="Times New Roman" w:cs="Times New Roman"/>
          <w:szCs w:val="24"/>
        </w:rPr>
      </w:pPr>
      <w:r w:rsidRPr="00F57A7C">
        <w:rPr>
          <w:rFonts w:eastAsia="Times New Roman" w:cs="Times New Roman"/>
          <w:szCs w:val="24"/>
        </w:rPr>
        <w:lastRenderedPageBreak/>
        <w:t xml:space="preserve">В результате обзора аналогов, был сделан вывод, что </w:t>
      </w:r>
      <w:r w:rsidR="00D85FC7">
        <w:rPr>
          <w:rFonts w:eastAsia="Times New Roman" w:cs="Times New Roman"/>
          <w:szCs w:val="24"/>
        </w:rPr>
        <w:t>«</w:t>
      </w:r>
      <w:r w:rsidRPr="00F57A7C">
        <w:rPr>
          <w:rFonts w:eastAsia="Times New Roman" w:cs="Times New Roman"/>
          <w:szCs w:val="24"/>
        </w:rPr>
        <w:t>Гекс</w:t>
      </w:r>
      <w:r w:rsidR="00D85FC7">
        <w:rPr>
          <w:rFonts w:eastAsia="Times New Roman" w:cs="Times New Roman"/>
          <w:szCs w:val="24"/>
        </w:rPr>
        <w:t>»</w:t>
      </w:r>
      <w:r w:rsidRPr="00F57A7C">
        <w:rPr>
          <w:rFonts w:eastAsia="Times New Roman" w:cs="Times New Roman"/>
          <w:szCs w:val="24"/>
        </w:rPr>
        <w:t xml:space="preserve"> — уникальная математическая игра, в которой сочетаются простые правила и глубокая стратегия. Несмотря на существование малого количества платформ, многие из них имеют ограничения в функционале и доступности. Её математические свойства и невозможность ничьей делают её ценным объектом изучения в теории игр, а также отличной платформой для разработки алгоритмов искусственного интеллекта.</w:t>
      </w:r>
    </w:p>
    <w:p w14:paraId="49EE445A" w14:textId="77777777" w:rsidR="00CF3B33" w:rsidRDefault="00CF3B33" w:rsidP="00A502D2">
      <w:pPr>
        <w:pStyle w:val="a0"/>
        <w:numPr>
          <w:ilvl w:val="0"/>
          <w:numId w:val="0"/>
        </w:numPr>
        <w:ind w:firstLine="851"/>
        <w:contextualSpacing w:val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В ходе разработки следует учесть такие аспекты как:</w:t>
      </w:r>
    </w:p>
    <w:p w14:paraId="2FFE80AD" w14:textId="7DA76E0B" w:rsidR="00CF3B33" w:rsidRPr="00CF3B33" w:rsidRDefault="00CF3B33" w:rsidP="00CF3B33">
      <w:pPr>
        <w:pStyle w:val="a0"/>
        <w:contextualSpacing w:val="0"/>
        <w:rPr>
          <w:rFonts w:eastAsia="Times New Roman" w:cs="Times New Roman"/>
          <w:szCs w:val="24"/>
        </w:rPr>
      </w:pPr>
      <w:r w:rsidRPr="00CF3B33">
        <w:rPr>
          <w:rFonts w:eastAsia="Times New Roman" w:cs="Times New Roman"/>
          <w:szCs w:val="24"/>
        </w:rPr>
        <w:t>удобство интерфейса</w:t>
      </w:r>
      <w:r>
        <w:rPr>
          <w:rFonts w:eastAsia="Times New Roman" w:cs="Times New Roman"/>
          <w:szCs w:val="24"/>
        </w:rPr>
        <w:t xml:space="preserve">, т.е. </w:t>
      </w:r>
      <w:r w:rsidRPr="00CF3B33">
        <w:rPr>
          <w:rFonts w:eastAsia="Times New Roman" w:cs="Times New Roman"/>
          <w:szCs w:val="24"/>
        </w:rPr>
        <w:t>интуитивно понятное управление для пользователей любого уровня;</w:t>
      </w:r>
    </w:p>
    <w:p w14:paraId="4A539DE8" w14:textId="14C8AAB4" w:rsidR="00CF3B33" w:rsidRDefault="00CF3B33" w:rsidP="00CF3B33">
      <w:pPr>
        <w:pStyle w:val="a0"/>
        <w:contextualSpacing w:val="0"/>
        <w:rPr>
          <w:rFonts w:eastAsia="Times New Roman" w:cs="Times New Roman"/>
          <w:szCs w:val="24"/>
        </w:rPr>
      </w:pPr>
      <w:r w:rsidRPr="00CF3B33">
        <w:rPr>
          <w:rFonts w:eastAsia="Times New Roman" w:cs="Times New Roman"/>
          <w:szCs w:val="24"/>
        </w:rPr>
        <w:t>адаптивность дизайна</w:t>
      </w:r>
      <w:r>
        <w:rPr>
          <w:rFonts w:eastAsia="Times New Roman" w:cs="Times New Roman"/>
          <w:szCs w:val="24"/>
        </w:rPr>
        <w:t xml:space="preserve">, т.е. </w:t>
      </w:r>
      <w:r w:rsidRPr="00CF3B33">
        <w:rPr>
          <w:rFonts w:eastAsia="Times New Roman" w:cs="Times New Roman"/>
          <w:szCs w:val="24"/>
        </w:rPr>
        <w:t xml:space="preserve"> корректное отображение на разных устройствах и экранах;</w:t>
      </w:r>
    </w:p>
    <w:p w14:paraId="3EC253F7" w14:textId="7F35745F" w:rsidR="00CF3B33" w:rsidRPr="00CF3B33" w:rsidRDefault="00CF3B33" w:rsidP="00CF3B33">
      <w:pPr>
        <w:pStyle w:val="a0"/>
        <w:contextualSpacing w:val="0"/>
        <w:rPr>
          <w:rFonts w:eastAsia="Times New Roman" w:cs="Times New Roman"/>
          <w:szCs w:val="24"/>
        </w:rPr>
      </w:pPr>
      <w:r w:rsidRPr="00CF3B33">
        <w:rPr>
          <w:rFonts w:eastAsia="Times New Roman" w:cs="Times New Roman"/>
          <w:szCs w:val="24"/>
        </w:rPr>
        <w:t>производительность</w:t>
      </w:r>
      <w:r>
        <w:rPr>
          <w:rFonts w:eastAsia="Times New Roman" w:cs="Times New Roman"/>
          <w:szCs w:val="24"/>
        </w:rPr>
        <w:t xml:space="preserve">, т.е. </w:t>
      </w:r>
      <w:r w:rsidRPr="00CF3B33">
        <w:rPr>
          <w:rFonts w:eastAsia="Times New Roman" w:cs="Times New Roman"/>
          <w:szCs w:val="24"/>
        </w:rPr>
        <w:t xml:space="preserve">оптимизация кода для быстрой работы даже на слабых устройствах; </w:t>
      </w:r>
    </w:p>
    <w:bookmarkEnd w:id="14"/>
    <w:p w14:paraId="3635EB90" w14:textId="0549ABD8" w:rsidR="00227206" w:rsidRPr="00227206" w:rsidRDefault="00227206" w:rsidP="007C7E26">
      <w:pPr>
        <w:spacing w:before="0"/>
        <w:ind w:firstLine="567"/>
        <w:contextualSpacing w:val="0"/>
        <w:rPr>
          <w:rFonts w:eastAsia="Times New Roman" w:cs="Times New Roman"/>
          <w:szCs w:val="24"/>
        </w:rPr>
      </w:pPr>
    </w:p>
    <w:p w14:paraId="13FEAECC" w14:textId="0D54C2E4" w:rsidR="00227206" w:rsidRPr="00154466" w:rsidRDefault="00227206" w:rsidP="00227206">
      <w:pPr>
        <w:spacing w:before="0"/>
        <w:ind w:firstLine="0"/>
        <w:contextualSpacing w:val="0"/>
        <w:rPr>
          <w:rFonts w:eastAsia="Times New Roman" w:cs="Times New Roman"/>
          <w:sz w:val="28"/>
          <w:szCs w:val="28"/>
        </w:rPr>
      </w:pPr>
    </w:p>
    <w:p w14:paraId="65D3C243" w14:textId="77777777" w:rsidR="00227206" w:rsidRPr="00227206" w:rsidRDefault="00227206" w:rsidP="00AF2F4F">
      <w:pPr>
        <w:ind w:firstLine="0"/>
      </w:pPr>
    </w:p>
    <w:p w14:paraId="092F632B" w14:textId="445B7F3A" w:rsidR="00E61B22" w:rsidRDefault="00E61B22" w:rsidP="00E61B22">
      <w:pPr>
        <w:pStyle w:val="1"/>
      </w:pPr>
      <w:bookmarkStart w:id="20" w:name="_Toc197357871"/>
      <w:r>
        <w:lastRenderedPageBreak/>
        <w:t>Требования к результатам разработки</w:t>
      </w:r>
      <w:bookmarkEnd w:id="20"/>
    </w:p>
    <w:p w14:paraId="052C9A48" w14:textId="06E5A5A8" w:rsidR="00C6367D" w:rsidRPr="00C6367D" w:rsidRDefault="0043748A" w:rsidP="00C6367D">
      <w:r w:rsidRPr="0043748A">
        <w:t>Результаты разработки должны соответствовать требованиям, которые находятся в данном разделе.</w:t>
      </w:r>
    </w:p>
    <w:p w14:paraId="3939F4B1" w14:textId="1B277734" w:rsidR="001D3FB1" w:rsidRDefault="001D3FB1" w:rsidP="26B8DED2">
      <w:pPr>
        <w:pStyle w:val="2"/>
      </w:pPr>
      <w:bookmarkStart w:id="21" w:name="_Toc197357872"/>
      <w:r>
        <w:t>Правила игры</w:t>
      </w:r>
      <w:bookmarkEnd w:id="21"/>
    </w:p>
    <w:p w14:paraId="60FBD089" w14:textId="5C3342EF" w:rsidR="00CF3B33" w:rsidRDefault="00CF3B33" w:rsidP="00CF3B33">
      <w:pPr>
        <w:pStyle w:val="a0"/>
        <w:numPr>
          <w:ilvl w:val="0"/>
          <w:numId w:val="21"/>
        </w:numPr>
        <w:spacing w:before="240"/>
        <w:ind w:left="0" w:firstLine="851"/>
      </w:pPr>
      <w:r>
        <w:t>главная цель игры заключается в том, чтобы</w:t>
      </w:r>
      <w:r w:rsidRPr="00CF3B33">
        <w:t xml:space="preserve"> первым соединить противоположные стороны доски, соответствующие вашему цвету, непрерывной цепочкой из своих фишек.</w:t>
      </w:r>
    </w:p>
    <w:p w14:paraId="6E1E96C4" w14:textId="73079A33" w:rsidR="00CF3B33" w:rsidRDefault="0038531B" w:rsidP="00CF3B33">
      <w:pPr>
        <w:pStyle w:val="a0"/>
        <w:numPr>
          <w:ilvl w:val="0"/>
          <w:numId w:val="21"/>
        </w:numPr>
        <w:spacing w:before="240"/>
        <w:ind w:left="0" w:firstLine="851"/>
      </w:pPr>
      <w:r w:rsidRPr="0038531B">
        <w:t>доска имеет размеры 11×11 (классический вариант), но могут использоваться размеры 13×13 или 19×19.</w:t>
      </w:r>
    </w:p>
    <w:p w14:paraId="05B398AF" w14:textId="32CE9B11" w:rsidR="00CF3B33" w:rsidRDefault="00CF3B33" w:rsidP="00CF3B33">
      <w:pPr>
        <w:pStyle w:val="a0"/>
      </w:pPr>
      <w:r>
        <w:t>ход игры: и</w:t>
      </w:r>
      <w:r w:rsidRPr="00CF3B33">
        <w:t>гроки по очереди ставят фишки своего цвета</w:t>
      </w:r>
      <w:r>
        <w:t xml:space="preserve"> </w:t>
      </w:r>
      <w:r w:rsidRPr="00CF3B33">
        <w:t>на свободные клетки.</w:t>
      </w:r>
    </w:p>
    <w:p w14:paraId="342E188B" w14:textId="77777777" w:rsidR="0038531B" w:rsidRDefault="0038531B" w:rsidP="0038531B">
      <w:pPr>
        <w:pStyle w:val="a0"/>
        <w:numPr>
          <w:ilvl w:val="0"/>
          <w:numId w:val="21"/>
        </w:numPr>
        <w:ind w:left="0" w:firstLine="851"/>
      </w:pPr>
      <w:r w:rsidRPr="0038531B">
        <w:t>первый ход может быть сделан в любую свободную клетку.</w:t>
      </w:r>
    </w:p>
    <w:p w14:paraId="4104ADAA" w14:textId="3B1F9DA3" w:rsidR="00A70D61" w:rsidRDefault="00A70D61" w:rsidP="0038531B">
      <w:pPr>
        <w:pStyle w:val="a0"/>
        <w:numPr>
          <w:ilvl w:val="0"/>
          <w:numId w:val="21"/>
        </w:numPr>
        <w:ind w:left="0" w:firstLine="851"/>
      </w:pPr>
      <w:r w:rsidRPr="00A70D61">
        <w:t>победа достигается, когда игрок соединяет две противоположные стороны доски.</w:t>
      </w:r>
    </w:p>
    <w:p w14:paraId="46EF5479" w14:textId="2F68CB87" w:rsidR="00CF3B33" w:rsidRDefault="00CF3B33" w:rsidP="0038531B">
      <w:pPr>
        <w:pStyle w:val="a0"/>
        <w:numPr>
          <w:ilvl w:val="0"/>
          <w:numId w:val="21"/>
        </w:numPr>
        <w:ind w:left="0" w:firstLine="851"/>
      </w:pPr>
      <w:r>
        <w:t>и</w:t>
      </w:r>
      <w:r w:rsidRPr="00CF3B33">
        <w:t>грок проигрывает, если соперник первым создаёт непрерывную линию из своих фишек от одной стороны доски до противоположной.</w:t>
      </w:r>
    </w:p>
    <w:p w14:paraId="2C371196" w14:textId="101DD183" w:rsidR="0038531B" w:rsidRDefault="00A70D61" w:rsidP="00713740">
      <w:pPr>
        <w:pStyle w:val="a0"/>
        <w:numPr>
          <w:ilvl w:val="0"/>
          <w:numId w:val="21"/>
        </w:numPr>
        <w:ind w:left="0" w:firstLine="851"/>
      </w:pPr>
      <w:r w:rsidRPr="00A70D61">
        <w:t>в игре отсутствует ничья: всегда есть победитель.</w:t>
      </w:r>
      <w:r>
        <w:t xml:space="preserve"> </w:t>
      </w:r>
    </w:p>
    <w:p w14:paraId="7C3DEB6B" w14:textId="2E989693" w:rsidR="001D3FB1" w:rsidRDefault="00AA50F6" w:rsidP="00AA50F6">
      <w:pPr>
        <w:pStyle w:val="2"/>
      </w:pPr>
      <w:bookmarkStart w:id="22" w:name="_Toc197357873"/>
      <w:r>
        <w:t>Требования к функциям</w:t>
      </w:r>
      <w:bookmarkEnd w:id="22"/>
    </w:p>
    <w:p w14:paraId="2ED554C1" w14:textId="1D4D10F1" w:rsidR="00343363" w:rsidRDefault="00343363" w:rsidP="00343363">
      <w:r w:rsidRPr="00343363">
        <w:t xml:space="preserve">В </w:t>
      </w:r>
      <w:r w:rsidR="000F7C87">
        <w:t>игре «Гекс»</w:t>
      </w:r>
      <w:r w:rsidRPr="00343363">
        <w:t xml:space="preserve"> пользователь должен иметь следующие возможности:</w:t>
      </w:r>
    </w:p>
    <w:p w14:paraId="1280D0F0" w14:textId="3AC27002" w:rsidR="000F7C87" w:rsidRDefault="000F7C87" w:rsidP="0073441B">
      <w:pPr>
        <w:pStyle w:val="a0"/>
        <w:numPr>
          <w:ilvl w:val="0"/>
          <w:numId w:val="30"/>
        </w:numPr>
        <w:ind w:left="0" w:firstLine="851"/>
      </w:pPr>
      <w:r>
        <w:t>возможность игры против ИИ</w:t>
      </w:r>
      <w:r w:rsidR="00CD64FC">
        <w:t>, которая представлена на рисунке 8</w:t>
      </w:r>
      <w:r>
        <w:t>;</w:t>
      </w:r>
    </w:p>
    <w:p w14:paraId="2171718F" w14:textId="08AD0511" w:rsidR="00A612B5" w:rsidRDefault="00A612B5" w:rsidP="0073441B">
      <w:pPr>
        <w:pStyle w:val="a0"/>
        <w:numPr>
          <w:ilvl w:val="0"/>
          <w:numId w:val="30"/>
        </w:numPr>
        <w:ind w:left="0" w:firstLine="851"/>
      </w:pPr>
      <w:r>
        <w:t>возможность выбора уровня сложности ИИ</w:t>
      </w:r>
      <w:r w:rsidR="00CD64FC">
        <w:t>, которая представлена на рисунке 7</w:t>
      </w:r>
      <w:r w:rsidRPr="00A612B5">
        <w:t>;</w:t>
      </w:r>
    </w:p>
    <w:p w14:paraId="48C18DCE" w14:textId="237A5A5B" w:rsidR="000F7C87" w:rsidRPr="00AA1CA8" w:rsidRDefault="000F7C87" w:rsidP="0073441B">
      <w:pPr>
        <w:pStyle w:val="a0"/>
        <w:numPr>
          <w:ilvl w:val="0"/>
          <w:numId w:val="30"/>
        </w:numPr>
        <w:ind w:left="0" w:firstLine="851"/>
      </w:pPr>
      <w:r>
        <w:t xml:space="preserve">возможность выбора </w:t>
      </w:r>
      <w:r w:rsidR="00AA1CA8">
        <w:t>размера доски (</w:t>
      </w:r>
      <w:r w:rsidR="00AA1CA8" w:rsidRPr="0038531B">
        <w:t>11×11</w:t>
      </w:r>
      <w:r w:rsidR="00AA1CA8" w:rsidRPr="00CD64FC">
        <w:t xml:space="preserve">, </w:t>
      </w:r>
      <w:r w:rsidR="00AA1CA8" w:rsidRPr="0038531B">
        <w:t>13×13</w:t>
      </w:r>
      <w:r w:rsidR="00AA1CA8" w:rsidRPr="00CD64FC">
        <w:t>, 19×19)</w:t>
      </w:r>
      <w:r w:rsidR="00CD64FC">
        <w:t>, которая представлена на рисунке 6</w:t>
      </w:r>
      <w:r w:rsidR="00AA1CA8" w:rsidRPr="00CD64FC">
        <w:t>;</w:t>
      </w:r>
    </w:p>
    <w:p w14:paraId="6E96EBD5" w14:textId="566A02E0" w:rsidR="00AA1CA8" w:rsidRPr="00A612B5" w:rsidRDefault="00AA1CA8" w:rsidP="0073441B">
      <w:pPr>
        <w:pStyle w:val="a0"/>
        <w:numPr>
          <w:ilvl w:val="0"/>
          <w:numId w:val="30"/>
        </w:numPr>
        <w:ind w:left="0" w:firstLine="851"/>
      </w:pPr>
      <w:r>
        <w:t>возможность начать игру заново</w:t>
      </w:r>
      <w:r w:rsidR="009153B9">
        <w:rPr>
          <w:lang w:val="en-US"/>
        </w:rPr>
        <w:t>;</w:t>
      </w:r>
    </w:p>
    <w:p w14:paraId="3BFD23DE" w14:textId="42AB1FB3" w:rsidR="00A612B5" w:rsidRDefault="00A612B5" w:rsidP="0073441B">
      <w:pPr>
        <w:pStyle w:val="a0"/>
        <w:numPr>
          <w:ilvl w:val="0"/>
          <w:numId w:val="30"/>
        </w:numPr>
        <w:ind w:left="0" w:firstLine="851"/>
      </w:pPr>
      <w:r>
        <w:t>возможность выхода из приложения</w:t>
      </w:r>
      <w:r>
        <w:rPr>
          <w:lang w:val="en-US"/>
        </w:rPr>
        <w:t>;</w:t>
      </w:r>
    </w:p>
    <w:p w14:paraId="308FA5E6" w14:textId="49B12F81" w:rsidR="00E81CA6" w:rsidRDefault="009153B9" w:rsidP="0073441B">
      <w:pPr>
        <w:pStyle w:val="a0"/>
        <w:numPr>
          <w:ilvl w:val="0"/>
          <w:numId w:val="30"/>
        </w:numPr>
        <w:ind w:left="0" w:firstLine="851"/>
      </w:pPr>
      <w:r>
        <w:t>возможность изучить правила игры</w:t>
      </w:r>
      <w:r w:rsidR="00CD64FC">
        <w:t xml:space="preserve">, которая представлена на рисунке </w:t>
      </w:r>
      <w:r w:rsidR="00CD64FC" w:rsidRPr="00CD64FC">
        <w:t>5</w:t>
      </w:r>
      <w:r>
        <w:t>.</w:t>
      </w:r>
    </w:p>
    <w:p w14:paraId="0BBD4AF3" w14:textId="77777777" w:rsidR="00E81CA6" w:rsidRDefault="00E81CA6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1B168C65" w14:textId="0EA5345B" w:rsidR="009730DA" w:rsidRDefault="009730DA" w:rsidP="009730DA">
      <w:pPr>
        <w:pStyle w:val="2"/>
      </w:pPr>
      <w:bookmarkStart w:id="23" w:name="_Toc197357874"/>
      <w:r>
        <w:lastRenderedPageBreak/>
        <w:t>Требования к показателям назначения</w:t>
      </w:r>
      <w:bookmarkEnd w:id="23"/>
      <w:r w:rsidR="45D82971">
        <w:t xml:space="preserve"> </w:t>
      </w:r>
    </w:p>
    <w:p w14:paraId="5CCAFFF7" w14:textId="1A250167" w:rsidR="00913533" w:rsidRDefault="00A612B5" w:rsidP="00913533">
      <w:r>
        <w:t>Игра «Гекс»</w:t>
      </w:r>
      <w:r w:rsidR="00913533" w:rsidRPr="00913533">
        <w:t xml:space="preserve"> должн</w:t>
      </w:r>
      <w:r>
        <w:t>а</w:t>
      </w:r>
      <w:r w:rsidR="00913533" w:rsidRPr="00913533">
        <w:t xml:space="preserve"> иметь следующие показатели назначения:</w:t>
      </w:r>
      <w:r>
        <w:tab/>
      </w:r>
    </w:p>
    <w:p w14:paraId="773D1CA4" w14:textId="10EA329A" w:rsidR="00913533" w:rsidRDefault="00913533" w:rsidP="0073441B">
      <w:pPr>
        <w:pStyle w:val="a0"/>
        <w:numPr>
          <w:ilvl w:val="0"/>
          <w:numId w:val="32"/>
        </w:numPr>
        <w:ind w:left="0" w:firstLine="851"/>
      </w:pPr>
      <w:r>
        <w:t>размер окон на весь экран</w:t>
      </w:r>
      <w:r w:rsidR="005E4C27">
        <w:t xml:space="preserve"> без возможности изменения</w:t>
      </w:r>
      <w:r w:rsidR="005E4C27" w:rsidRPr="005E4C27">
        <w:t>;</w:t>
      </w:r>
    </w:p>
    <w:p w14:paraId="2D220EA5" w14:textId="03A40AAD" w:rsidR="00913533" w:rsidRPr="005E4C27" w:rsidRDefault="00913533" w:rsidP="0073441B">
      <w:pPr>
        <w:pStyle w:val="a0"/>
        <w:numPr>
          <w:ilvl w:val="0"/>
          <w:numId w:val="32"/>
        </w:numPr>
        <w:ind w:left="0" w:firstLine="851"/>
      </w:pPr>
      <w:r>
        <w:t>поддержка различных размеров доски</w:t>
      </w:r>
      <w:r>
        <w:rPr>
          <w:lang w:val="en-US"/>
        </w:rPr>
        <w:t>;</w:t>
      </w:r>
    </w:p>
    <w:p w14:paraId="473A4253" w14:textId="51D10D07" w:rsidR="005E4C27" w:rsidRDefault="005E4C27" w:rsidP="0073441B">
      <w:pPr>
        <w:pStyle w:val="a0"/>
        <w:numPr>
          <w:ilvl w:val="0"/>
          <w:numId w:val="32"/>
        </w:numPr>
        <w:ind w:left="0" w:firstLine="851"/>
      </w:pPr>
      <w:r>
        <w:t>поддержка 3 уровней сложности ИИ</w:t>
      </w:r>
      <w:r>
        <w:rPr>
          <w:lang w:val="en-US"/>
        </w:rPr>
        <w:t>;</w:t>
      </w:r>
    </w:p>
    <w:p w14:paraId="14C3B356" w14:textId="77777777" w:rsidR="00913533" w:rsidRPr="00913533" w:rsidRDefault="00913533" w:rsidP="0073441B">
      <w:pPr>
        <w:pStyle w:val="a0"/>
        <w:numPr>
          <w:ilvl w:val="0"/>
          <w:numId w:val="32"/>
        </w:numPr>
        <w:ind w:left="0" w:firstLine="851"/>
      </w:pPr>
      <w:r>
        <w:t>удобный и понятный интерфейс</w:t>
      </w:r>
      <w:r>
        <w:rPr>
          <w:lang w:val="en-US"/>
        </w:rPr>
        <w:t>;</w:t>
      </w:r>
    </w:p>
    <w:p w14:paraId="2543EC84" w14:textId="2A5CA354" w:rsidR="00EE3201" w:rsidRDefault="00EE3201" w:rsidP="0073441B">
      <w:pPr>
        <w:pStyle w:val="a0"/>
        <w:numPr>
          <w:ilvl w:val="0"/>
          <w:numId w:val="32"/>
        </w:numPr>
        <w:ind w:left="0" w:firstLine="851"/>
      </w:pPr>
      <w:r>
        <w:t>должна быть разработана возможность открытия отдельного окна, в котором пользователь будут отображаться правила игры</w:t>
      </w:r>
      <w:r w:rsidRPr="00EE3201">
        <w:t>;</w:t>
      </w:r>
    </w:p>
    <w:p w14:paraId="2257E25F" w14:textId="171A057F" w:rsidR="00A9273D" w:rsidRDefault="00EE3201" w:rsidP="00CF3B33">
      <w:pPr>
        <w:pStyle w:val="a0"/>
        <w:numPr>
          <w:ilvl w:val="0"/>
          <w:numId w:val="32"/>
        </w:numPr>
        <w:ind w:left="0" w:firstLine="851"/>
      </w:pPr>
      <w:r>
        <w:t>должна присутствовать возможность закрытия окон при помощи кнопок.</w:t>
      </w:r>
    </w:p>
    <w:p w14:paraId="565F00AE" w14:textId="4CFE628B" w:rsidR="009730DA" w:rsidRDefault="00AA50F6" w:rsidP="009730DA">
      <w:pPr>
        <w:pStyle w:val="2"/>
      </w:pPr>
      <w:bookmarkStart w:id="24" w:name="_Toc197357875"/>
      <w:r>
        <w:t>Требования к пользовательскому интерфейсу</w:t>
      </w:r>
      <w:bookmarkEnd w:id="24"/>
    </w:p>
    <w:p w14:paraId="56175B4A" w14:textId="5B6BFBFA" w:rsidR="00D2326B" w:rsidRDefault="00A9273D" w:rsidP="00A9273D">
      <w:r>
        <w:t>В пользовательском интерфейсе игры «Гекс» должны быть реализованы следующие возможности</w:t>
      </w:r>
      <w:r w:rsidR="00D9245C">
        <w:t>:</w:t>
      </w:r>
    </w:p>
    <w:p w14:paraId="11E98CAA" w14:textId="2EE344E4" w:rsidR="00A62225" w:rsidRDefault="00A62225" w:rsidP="0073441B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о</w:t>
      </w:r>
      <w:r w:rsidRPr="00ED127F">
        <w:t>кно главного меню, в котором пользователь</w:t>
      </w:r>
      <w:r w:rsidR="00C743AF">
        <w:t xml:space="preserve"> может</w:t>
      </w:r>
      <w:r w:rsidRPr="00ED127F">
        <w:t xml:space="preserve"> начать играть, выйти или же </w:t>
      </w:r>
      <w:r w:rsidR="004C6C42">
        <w:t>прочитать правила игры</w:t>
      </w:r>
      <w:r>
        <w:t xml:space="preserve">, представленное на рисунке </w:t>
      </w:r>
      <w:r w:rsidR="00FD577A">
        <w:t>4</w:t>
      </w:r>
      <w:r w:rsidR="004C6C42" w:rsidRPr="004C6C42">
        <w:t>;</w:t>
      </w:r>
    </w:p>
    <w:p w14:paraId="5FD6A569" w14:textId="7C9104A0" w:rsidR="00E81CA6" w:rsidRDefault="00E81CA6" w:rsidP="00E81CA6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 xml:space="preserve">окно выбора размера игровой доски, в котором пользователь имеет выбор из трех размеров досок, представленное на рисунке </w:t>
      </w:r>
      <w:r w:rsidR="00CD64FC" w:rsidRPr="00CD64FC">
        <w:t>6</w:t>
      </w:r>
      <w:r w:rsidRPr="00E81CA6">
        <w:t>;</w:t>
      </w:r>
    </w:p>
    <w:p w14:paraId="16A39E9A" w14:textId="4BE4FBC0" w:rsidR="00D9245C" w:rsidRDefault="00D9245C" w:rsidP="0073441B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окно</w:t>
      </w:r>
      <w:r w:rsidR="004C6C42" w:rsidRPr="004C6C42">
        <w:t xml:space="preserve"> </w:t>
      </w:r>
      <w:r w:rsidR="004C6C42">
        <w:t xml:space="preserve">выбора уровня сложности, в котором пользователь выбирает уровень сложности бота, представленное на рисунке </w:t>
      </w:r>
      <w:r w:rsidR="00CD64FC" w:rsidRPr="00CD64FC">
        <w:t>7</w:t>
      </w:r>
      <w:r w:rsidR="004C6C42" w:rsidRPr="004C6C42">
        <w:t>;</w:t>
      </w:r>
    </w:p>
    <w:p w14:paraId="1F3F4764" w14:textId="0E02FEE7" w:rsidR="00FD577A" w:rsidRDefault="009268FE" w:rsidP="00E81CA6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окно</w:t>
      </w:r>
      <w:r w:rsidR="00C743AF">
        <w:t xml:space="preserve"> игрового процесса, представленное на рисунке </w:t>
      </w:r>
      <w:r w:rsidR="00CD64FC" w:rsidRPr="00CD64FC">
        <w:t>8</w:t>
      </w:r>
      <w:r w:rsidR="00E81CA6" w:rsidRPr="00E81CA6">
        <w:t>.</w:t>
      </w:r>
      <w:r w:rsidR="00E81CA6">
        <w:br w:type="page"/>
      </w:r>
    </w:p>
    <w:p w14:paraId="28BD7A5E" w14:textId="1A3070B8" w:rsidR="00D9245C" w:rsidRDefault="0005526F" w:rsidP="00FD577A">
      <w:proofErr w:type="spellStart"/>
      <w:r>
        <w:lastRenderedPageBreak/>
        <w:t>Мокап</w:t>
      </w:r>
      <w:proofErr w:type="spellEnd"/>
      <w:r>
        <w:t xml:space="preserve"> окна главного меню</w:t>
      </w:r>
      <w:r w:rsidR="003C352E">
        <w:t xml:space="preserve"> представлен на рисунке </w:t>
      </w:r>
      <w:r w:rsidR="00FD577A">
        <w:t>4</w:t>
      </w:r>
      <w:r>
        <w:t>.</w:t>
      </w:r>
    </w:p>
    <w:p w14:paraId="2E80C97D" w14:textId="541FEB73" w:rsidR="003C352E" w:rsidRDefault="00FD577A" w:rsidP="004C381F">
      <w:pPr>
        <w:ind w:firstLine="0"/>
        <w:jc w:val="center"/>
      </w:pPr>
      <w:r w:rsidRPr="00FD577A">
        <w:rPr>
          <w:noProof/>
        </w:rPr>
        <w:drawing>
          <wp:inline distT="0" distB="0" distL="0" distR="0" wp14:anchorId="679872F7" wp14:editId="2BA49393">
            <wp:extent cx="6480175" cy="3609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1FE6" w14:textId="41FB2618" w:rsidR="00043021" w:rsidRDefault="00043021" w:rsidP="00E81CA6">
      <w:pPr>
        <w:spacing w:after="240"/>
        <w:jc w:val="center"/>
      </w:pPr>
      <w:r>
        <w:t xml:space="preserve">Рисунок </w:t>
      </w:r>
      <w:r w:rsidR="0005526F">
        <w:t xml:space="preserve">4 </w:t>
      </w:r>
      <w:r>
        <w:t xml:space="preserve">— </w:t>
      </w:r>
      <w:proofErr w:type="spellStart"/>
      <w:r w:rsidR="0073441B">
        <w:t>Мокап</w:t>
      </w:r>
      <w:proofErr w:type="spellEnd"/>
      <w:r w:rsidR="0073441B">
        <w:t xml:space="preserve"> окна</w:t>
      </w:r>
      <w:r>
        <w:t xml:space="preserve"> главного меню </w:t>
      </w:r>
    </w:p>
    <w:p w14:paraId="399CDDF7" w14:textId="24AD314D" w:rsidR="00043021" w:rsidRDefault="00043021" w:rsidP="0073441B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кнопка «Начать игру», которая переводит нас на выбор размера доски</w:t>
      </w:r>
      <w:r w:rsidR="008352EA" w:rsidRPr="008352EA">
        <w:t>;</w:t>
      </w:r>
    </w:p>
    <w:p w14:paraId="0E94A33F" w14:textId="12D8DD44" w:rsidR="00043021" w:rsidRDefault="00043021" w:rsidP="0073441B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кнопка «Правила игры», которая открывает</w:t>
      </w:r>
      <w:r w:rsidR="0005526F">
        <w:t xml:space="preserve"> пользователю</w:t>
      </w:r>
      <w:r w:rsidR="008352EA">
        <w:t xml:space="preserve"> отдельное окно с правилами игры</w:t>
      </w:r>
      <w:r w:rsidR="008352EA" w:rsidRPr="008352EA">
        <w:t>;</w:t>
      </w:r>
      <w:r w:rsidR="0005526F">
        <w:t xml:space="preserve"> </w:t>
      </w:r>
    </w:p>
    <w:p w14:paraId="0CC39787" w14:textId="6F1497D9" w:rsidR="00363FE9" w:rsidRDefault="00043021" w:rsidP="0073441B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кнопка «Выход»</w:t>
      </w:r>
      <w:r w:rsidR="0005526F" w:rsidRPr="0005526F">
        <w:t xml:space="preserve"> </w:t>
      </w:r>
      <w:r w:rsidR="0005526F">
        <w:t>должна закрывать игру.</w:t>
      </w:r>
    </w:p>
    <w:p w14:paraId="483D3484" w14:textId="14D74353" w:rsidR="00043021" w:rsidRDefault="00363FE9" w:rsidP="00363FE9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64123B0E" w14:textId="3966B038" w:rsidR="00043021" w:rsidRPr="00AB3320" w:rsidRDefault="0005526F" w:rsidP="00043021">
      <w:pPr>
        <w:tabs>
          <w:tab w:val="left" w:pos="4908"/>
        </w:tabs>
      </w:pPr>
      <w:proofErr w:type="spellStart"/>
      <w:r>
        <w:lastRenderedPageBreak/>
        <w:t>Мокап</w:t>
      </w:r>
      <w:proofErr w:type="spellEnd"/>
      <w:r>
        <w:t xml:space="preserve"> окна с правилами игры</w:t>
      </w:r>
      <w:r w:rsidR="00043021">
        <w:t xml:space="preserve"> представлен на рисунке 5.</w:t>
      </w:r>
    </w:p>
    <w:p w14:paraId="59ACDCEA" w14:textId="22436FAA" w:rsidR="00043021" w:rsidRDefault="0005526F" w:rsidP="00606287">
      <w:pPr>
        <w:ind w:firstLine="0"/>
        <w:jc w:val="center"/>
      </w:pPr>
      <w:r w:rsidRPr="0005526F">
        <w:rPr>
          <w:noProof/>
        </w:rPr>
        <w:drawing>
          <wp:inline distT="0" distB="0" distL="0" distR="0" wp14:anchorId="101FA421" wp14:editId="23171D82">
            <wp:extent cx="6480175" cy="3621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B96B" w14:textId="454C39BD" w:rsidR="00606287" w:rsidRDefault="00606287" w:rsidP="00E81CA6">
      <w:pPr>
        <w:spacing w:after="240"/>
        <w:ind w:firstLine="0"/>
        <w:jc w:val="center"/>
      </w:pPr>
      <w:r>
        <w:t xml:space="preserve">Рисунок 5 — </w:t>
      </w:r>
      <w:proofErr w:type="spellStart"/>
      <w:r w:rsidR="0073441B">
        <w:t>Мокап</w:t>
      </w:r>
      <w:proofErr w:type="spellEnd"/>
      <w:r>
        <w:t xml:space="preserve"> окна с правилами игры</w:t>
      </w:r>
    </w:p>
    <w:p w14:paraId="4AF26407" w14:textId="127B5521" w:rsidR="0005526F" w:rsidRDefault="00890A27" w:rsidP="0005526F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текстовое поле, в котором</w:t>
      </w:r>
      <w:r w:rsidR="00E81CA6">
        <w:t xml:space="preserve"> должны быть</w:t>
      </w:r>
      <w:r>
        <w:t xml:space="preserve"> прописаны правила игры</w:t>
      </w:r>
      <w:r w:rsidRPr="00890A27">
        <w:t>;</w:t>
      </w:r>
    </w:p>
    <w:p w14:paraId="440C335C" w14:textId="0551734F" w:rsidR="00606287" w:rsidRDefault="0005526F" w:rsidP="0005526F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 xml:space="preserve">кнопка </w:t>
      </w:r>
      <w:r w:rsidR="00890A27">
        <w:t>«Закрыть», которая</w:t>
      </w:r>
      <w:r w:rsidR="00E81CA6">
        <w:t>,</w:t>
      </w:r>
      <w:r w:rsidR="00890A27">
        <w:t xml:space="preserve"> закрывает окно с правилами игры.</w:t>
      </w:r>
    </w:p>
    <w:p w14:paraId="2C7F8C29" w14:textId="2CFA3681" w:rsidR="00890A27" w:rsidRDefault="00890A27" w:rsidP="00890A27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8D0A865" w14:textId="77777777" w:rsidR="00C743AF" w:rsidRDefault="00C743AF" w:rsidP="00C743AF">
      <w:proofErr w:type="spellStart"/>
      <w:r>
        <w:lastRenderedPageBreak/>
        <w:t>Мокап</w:t>
      </w:r>
      <w:proofErr w:type="spellEnd"/>
      <w:r>
        <w:t xml:space="preserve"> окна выбора размера доски представлен на рисунке </w:t>
      </w:r>
      <w:r w:rsidRPr="00B22AFD">
        <w:t>6</w:t>
      </w:r>
      <w:r>
        <w:t>.</w:t>
      </w:r>
    </w:p>
    <w:p w14:paraId="07D9068F" w14:textId="77777777" w:rsidR="00C743AF" w:rsidRDefault="00C743AF" w:rsidP="00C743AF">
      <w:pPr>
        <w:ind w:firstLine="0"/>
        <w:jc w:val="center"/>
      </w:pPr>
      <w:r w:rsidRPr="00B22AFD">
        <w:rPr>
          <w:noProof/>
        </w:rPr>
        <w:drawing>
          <wp:inline distT="0" distB="0" distL="0" distR="0" wp14:anchorId="214A70B2" wp14:editId="3FD21589">
            <wp:extent cx="6480175" cy="35502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4396" w14:textId="77777777" w:rsidR="00C743AF" w:rsidRDefault="00C743AF" w:rsidP="00E81CA6">
      <w:pPr>
        <w:spacing w:after="240"/>
        <w:jc w:val="center"/>
      </w:pPr>
      <w:r>
        <w:t xml:space="preserve">Рисунок 6 — </w:t>
      </w:r>
      <w:proofErr w:type="spellStart"/>
      <w:r>
        <w:t>Мокап</w:t>
      </w:r>
      <w:proofErr w:type="spellEnd"/>
      <w:r>
        <w:t xml:space="preserve"> окна выбора размера доски </w:t>
      </w:r>
    </w:p>
    <w:p w14:paraId="6276AEB4" w14:textId="533E5082" w:rsidR="00C743AF" w:rsidRDefault="00C743AF" w:rsidP="00C743AF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кнопки выбора размера доски, которые</w:t>
      </w:r>
      <w:r w:rsidR="00E81CA6">
        <w:t xml:space="preserve"> должны переводить</w:t>
      </w:r>
      <w:r>
        <w:t xml:space="preserve"> нас на выбор уровня сложности</w:t>
      </w:r>
      <w:r w:rsidRPr="00DE32CC">
        <w:t>;</w:t>
      </w:r>
    </w:p>
    <w:p w14:paraId="7E1907BA" w14:textId="0BCBF60C" w:rsidR="00C743AF" w:rsidRDefault="00C743AF" w:rsidP="00C743AF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кнопка «Закрыть»</w:t>
      </w:r>
      <w:r w:rsidR="00E81CA6">
        <w:t>,</w:t>
      </w:r>
      <w:r w:rsidRPr="0005526F">
        <w:t xml:space="preserve"> </w:t>
      </w:r>
      <w:r>
        <w:t>переводит пользователя на главное меню</w:t>
      </w:r>
      <w:r w:rsidR="008352EA" w:rsidRPr="008352EA">
        <w:t>.</w:t>
      </w:r>
    </w:p>
    <w:p w14:paraId="0126FDF2" w14:textId="5569DA07" w:rsidR="00C743AF" w:rsidRDefault="00C743AF" w:rsidP="00C743AF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65AB763" w14:textId="4092954D" w:rsidR="00C743AF" w:rsidRDefault="00C743AF" w:rsidP="00C743AF">
      <w:proofErr w:type="spellStart"/>
      <w:r>
        <w:lastRenderedPageBreak/>
        <w:t>Мокап</w:t>
      </w:r>
      <w:proofErr w:type="spellEnd"/>
      <w:r>
        <w:t xml:space="preserve"> окна выбора уровня сложности игры представлен на рисунке 7.</w:t>
      </w:r>
    </w:p>
    <w:p w14:paraId="713A2ACD" w14:textId="0097CD09" w:rsidR="00C743AF" w:rsidRDefault="00C743AF" w:rsidP="00C743AF">
      <w:pPr>
        <w:ind w:firstLine="0"/>
        <w:jc w:val="center"/>
      </w:pPr>
      <w:r w:rsidRPr="00C743AF">
        <w:rPr>
          <w:noProof/>
        </w:rPr>
        <w:drawing>
          <wp:inline distT="0" distB="0" distL="0" distR="0" wp14:anchorId="5AA17256" wp14:editId="4DC09D34">
            <wp:extent cx="6480175" cy="3467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F282" w14:textId="65EDE78D" w:rsidR="00C743AF" w:rsidRDefault="00C743AF" w:rsidP="00E81CA6">
      <w:pPr>
        <w:spacing w:after="240"/>
        <w:jc w:val="center"/>
      </w:pPr>
      <w:r>
        <w:t xml:space="preserve">Рисунок 7 — </w:t>
      </w:r>
      <w:proofErr w:type="spellStart"/>
      <w:r>
        <w:t>Мокап</w:t>
      </w:r>
      <w:proofErr w:type="spellEnd"/>
      <w:r>
        <w:t xml:space="preserve"> окна выбора уровня сложности игры </w:t>
      </w:r>
    </w:p>
    <w:p w14:paraId="23CC3EC5" w14:textId="5E869A18" w:rsidR="00C743AF" w:rsidRDefault="00C743AF" w:rsidP="00C743AF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кнопки выбора уровня сложн</w:t>
      </w:r>
      <w:r w:rsidR="00266565">
        <w:t>ости</w:t>
      </w:r>
      <w:r>
        <w:t>, которые</w:t>
      </w:r>
      <w:r w:rsidR="00E81CA6">
        <w:t>,</w:t>
      </w:r>
      <w:r>
        <w:t xml:space="preserve"> переводят нас на </w:t>
      </w:r>
      <w:r w:rsidR="00266565">
        <w:t>окно игрового процесса</w:t>
      </w:r>
      <w:r w:rsidR="008352EA" w:rsidRPr="008352EA">
        <w:t>;</w:t>
      </w:r>
    </w:p>
    <w:p w14:paraId="6D90C15D" w14:textId="6CD272B8" w:rsidR="00C743AF" w:rsidRDefault="00C743AF" w:rsidP="00C743AF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кнопка «Закрыть»</w:t>
      </w:r>
      <w:r w:rsidR="00E81CA6">
        <w:t>,</w:t>
      </w:r>
      <w:r w:rsidRPr="0005526F">
        <w:t xml:space="preserve"> </w:t>
      </w:r>
      <w:r>
        <w:t xml:space="preserve">переводит пользователя на </w:t>
      </w:r>
      <w:r w:rsidR="00266565">
        <w:t>окно с выбором размера доски</w:t>
      </w:r>
      <w:r>
        <w:t>.</w:t>
      </w:r>
    </w:p>
    <w:p w14:paraId="71EF5493" w14:textId="4419D95E" w:rsidR="00266565" w:rsidRDefault="00266565" w:rsidP="00266565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4AE1DE7" w14:textId="64B43D65" w:rsidR="00266565" w:rsidRDefault="00266565" w:rsidP="00266565">
      <w:proofErr w:type="spellStart"/>
      <w:r>
        <w:lastRenderedPageBreak/>
        <w:t>Мокап</w:t>
      </w:r>
      <w:proofErr w:type="spellEnd"/>
      <w:r>
        <w:t xml:space="preserve"> окна игрового процесса представлен на рисунке 8.</w:t>
      </w:r>
    </w:p>
    <w:p w14:paraId="56BE10DE" w14:textId="3D58A17F" w:rsidR="00266565" w:rsidRDefault="00266565" w:rsidP="00266565">
      <w:pPr>
        <w:ind w:firstLine="0"/>
        <w:jc w:val="center"/>
      </w:pPr>
      <w:r w:rsidRPr="00266565">
        <w:rPr>
          <w:noProof/>
        </w:rPr>
        <w:drawing>
          <wp:inline distT="0" distB="0" distL="0" distR="0" wp14:anchorId="0C3858FC" wp14:editId="028D2149">
            <wp:extent cx="6480175" cy="3639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FF6C" w14:textId="5EF6181F" w:rsidR="00266565" w:rsidRDefault="00266565" w:rsidP="00E81CA6">
      <w:pPr>
        <w:spacing w:after="240"/>
        <w:jc w:val="center"/>
      </w:pPr>
      <w:r>
        <w:t xml:space="preserve">Рисунок 8 — </w:t>
      </w:r>
      <w:proofErr w:type="spellStart"/>
      <w:r>
        <w:t>Мокап</w:t>
      </w:r>
      <w:proofErr w:type="spellEnd"/>
      <w:r>
        <w:t xml:space="preserve"> окна игрового процесса </w:t>
      </w:r>
    </w:p>
    <w:p w14:paraId="32E8A5DB" w14:textId="1548F947" w:rsidR="00266565" w:rsidRDefault="00363FE9" w:rsidP="00266565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информационное поле, на котором</w:t>
      </w:r>
      <w:r w:rsidR="00E81CA6">
        <w:t>,</w:t>
      </w:r>
      <w:r>
        <w:t xml:space="preserve"> пишется чей ход, а также размер доски</w:t>
      </w:r>
      <w:r w:rsidR="008352EA" w:rsidRPr="008352EA">
        <w:t>;</w:t>
      </w:r>
    </w:p>
    <w:p w14:paraId="222F914F" w14:textId="2196124E" w:rsidR="00266565" w:rsidRDefault="00266565" w:rsidP="00266565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кнопка «</w:t>
      </w:r>
      <w:r w:rsidR="00363FE9">
        <w:t>Правила игры</w:t>
      </w:r>
      <w:r>
        <w:t>»</w:t>
      </w:r>
      <w:r w:rsidR="00E81CA6">
        <w:t>,</w:t>
      </w:r>
      <w:r w:rsidRPr="0005526F">
        <w:t xml:space="preserve"> </w:t>
      </w:r>
      <w:r>
        <w:t xml:space="preserve">переводит пользователя на окно с </w:t>
      </w:r>
      <w:r w:rsidR="00363FE9">
        <w:t>правилами игры</w:t>
      </w:r>
      <w:r w:rsidR="008352EA" w:rsidRPr="008352EA">
        <w:t>;</w:t>
      </w:r>
    </w:p>
    <w:p w14:paraId="6D02B84F" w14:textId="4E53466C" w:rsidR="00363FE9" w:rsidRDefault="00363FE9" w:rsidP="00266565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кнопка «Перезапуск»</w:t>
      </w:r>
      <w:r w:rsidR="00E81CA6">
        <w:t>,</w:t>
      </w:r>
      <w:r>
        <w:t xml:space="preserve"> очищает игровое поле</w:t>
      </w:r>
      <w:r w:rsidRPr="00363FE9">
        <w:t>;</w:t>
      </w:r>
    </w:p>
    <w:p w14:paraId="0399EA05" w14:textId="556B094A" w:rsidR="00363FE9" w:rsidRDefault="00363FE9" w:rsidP="00266565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кнопка «В меню»</w:t>
      </w:r>
      <w:r w:rsidR="00E81CA6">
        <w:t>,</w:t>
      </w:r>
      <w:r>
        <w:t xml:space="preserve"> переводит пользователя на окно главного меню</w:t>
      </w:r>
      <w:r w:rsidR="00823043" w:rsidRPr="00823043">
        <w:t>;</w:t>
      </w:r>
    </w:p>
    <w:p w14:paraId="2F19BBB6" w14:textId="4AA93F69" w:rsidR="00890A27" w:rsidRPr="00D2326B" w:rsidRDefault="00363FE9" w:rsidP="00363FE9">
      <w:pPr>
        <w:pStyle w:val="a0"/>
        <w:numPr>
          <w:ilvl w:val="0"/>
          <w:numId w:val="33"/>
        </w:numPr>
        <w:tabs>
          <w:tab w:val="left" w:pos="4908"/>
        </w:tabs>
        <w:ind w:left="0" w:firstLine="851"/>
      </w:pPr>
      <w:r>
        <w:t>кнопка «Выход» завершает работу приложения.</w:t>
      </w:r>
    </w:p>
    <w:p w14:paraId="3EBD447A" w14:textId="0EB0E79F" w:rsidR="00295D9C" w:rsidRDefault="00295D9C" w:rsidP="00295D9C">
      <w:pPr>
        <w:pStyle w:val="2"/>
      </w:pPr>
      <w:bookmarkStart w:id="25" w:name="_Toc197357876"/>
      <w:r>
        <w:t>Требования к видам обеспечения</w:t>
      </w:r>
      <w:bookmarkEnd w:id="25"/>
    </w:p>
    <w:p w14:paraId="5352D275" w14:textId="207E193D" w:rsidR="26B8DED2" w:rsidRDefault="00D2326B" w:rsidP="26B8DED2">
      <w:r>
        <w:t>Данный раздел содержит требования к видам обеспечения</w:t>
      </w:r>
    </w:p>
    <w:p w14:paraId="607098D9" w14:textId="2C7424AD" w:rsidR="00295D9C" w:rsidRDefault="00256697" w:rsidP="00256697">
      <w:pPr>
        <w:pStyle w:val="3"/>
      </w:pPr>
      <w:bookmarkStart w:id="26" w:name="_Toc197357877"/>
      <w:r>
        <w:t>Требования к математическому обеспечению</w:t>
      </w:r>
      <w:bookmarkEnd w:id="26"/>
    </w:p>
    <w:p w14:paraId="61A1904C" w14:textId="5C7FC0E1" w:rsidR="00CD15F6" w:rsidRPr="00CD15F6" w:rsidRDefault="00CD15F6" w:rsidP="00CD15F6">
      <w:r w:rsidRPr="00CD15F6">
        <w:t>Формул</w:t>
      </w:r>
      <w:r>
        <w:t>ы</w:t>
      </w:r>
      <w:r w:rsidRPr="00CD15F6">
        <w:t xml:space="preserve"> преобразования координат для отображения шестиугольников на экране:</w:t>
      </w:r>
    </w:p>
    <w:p w14:paraId="7EAFBF2F" w14:textId="0947237F" w:rsidR="0073441B" w:rsidRPr="00CD15F6" w:rsidRDefault="00D67F6F" w:rsidP="00BE7929">
      <w:pPr>
        <w:rPr>
          <w:lang w:val="en-US"/>
        </w:rPr>
      </w:pPr>
      <w:r>
        <w:rPr>
          <w:i/>
          <w:iCs/>
          <w:lang w:val="en-US"/>
        </w:rPr>
        <w:t xml:space="preserve">x </w:t>
      </w:r>
      <w:r w:rsidR="00CD15F6" w:rsidRPr="00CD15F6">
        <w:rPr>
          <w:lang w:val="en-US"/>
        </w:rPr>
        <w:t>=</w:t>
      </w:r>
      <w:r>
        <w:rPr>
          <w:lang w:val="en-US"/>
        </w:rPr>
        <w:t xml:space="preserve"> </w:t>
      </w:r>
      <w:r w:rsidR="00CD15F6" w:rsidRPr="00CD15F6">
        <w:rPr>
          <w:lang w:val="en-US"/>
        </w:rPr>
        <w:t>start_x+col×hex_size×1.5</w:t>
      </w:r>
    </w:p>
    <w:p w14:paraId="7B71CEC8" w14:textId="16A8BC81" w:rsidR="00CD15F6" w:rsidRPr="00D67F6F" w:rsidRDefault="00CD15F6" w:rsidP="00BE7929">
      <w:pPr>
        <w:rPr>
          <w:lang w:val="en-US"/>
        </w:rPr>
      </w:pPr>
      <w:r w:rsidRPr="00CD15F6">
        <w:rPr>
          <w:i/>
          <w:iCs/>
          <w:lang w:val="en-US"/>
        </w:rPr>
        <w:t>y</w:t>
      </w:r>
      <w:r w:rsidR="00D67F6F">
        <w:rPr>
          <w:i/>
          <w:iCs/>
          <w:lang w:val="en-US"/>
        </w:rPr>
        <w:t xml:space="preserve"> </w:t>
      </w:r>
      <w:r w:rsidRPr="00CD15F6">
        <w:rPr>
          <w:lang w:val="en-US"/>
        </w:rPr>
        <w:t>=</w:t>
      </w:r>
      <w:r w:rsidR="00D67F6F">
        <w:rPr>
          <w:lang w:val="en-US"/>
        </w:rPr>
        <w:t xml:space="preserve"> </w:t>
      </w:r>
      <w:r w:rsidRPr="00CD15F6">
        <w:rPr>
          <w:lang w:val="en-US"/>
        </w:rPr>
        <w:t>start_y+row×hex_size×3​+(col×hex_size×23​​) −100</w:t>
      </w:r>
    </w:p>
    <w:p w14:paraId="5262CA2D" w14:textId="214136C7" w:rsidR="00CD15F6" w:rsidRDefault="00CD15F6" w:rsidP="00CD15F6">
      <w:pPr>
        <w:pStyle w:val="a0"/>
        <w:numPr>
          <w:ilvl w:val="0"/>
          <w:numId w:val="33"/>
        </w:numPr>
      </w:pPr>
      <w:r w:rsidRPr="00CD15F6">
        <w:rPr>
          <w:lang w:val="en-US"/>
        </w:rPr>
        <w:t>start</w:t>
      </w:r>
      <w:r w:rsidRPr="00CD15F6">
        <w:t>_</w:t>
      </w:r>
      <w:r w:rsidRPr="00CD15F6">
        <w:rPr>
          <w:lang w:val="en-US"/>
        </w:rPr>
        <w:t>x</w:t>
      </w:r>
      <w:r w:rsidRPr="00CD15F6">
        <w:t xml:space="preserve">, </w:t>
      </w:r>
      <w:r w:rsidRPr="00CD15F6">
        <w:rPr>
          <w:lang w:val="en-US"/>
        </w:rPr>
        <w:t>start</w:t>
      </w:r>
      <w:r w:rsidRPr="00CD15F6">
        <w:t>_</w:t>
      </w:r>
      <w:r w:rsidRPr="00CD15F6">
        <w:rPr>
          <w:lang w:val="en-US"/>
        </w:rPr>
        <w:t>y</w:t>
      </w:r>
      <w:r w:rsidRPr="00CD15F6">
        <w:t xml:space="preserve"> – </w:t>
      </w:r>
      <w:r>
        <w:t>начальные координаты</w:t>
      </w:r>
      <w:r w:rsidRPr="00CD15F6">
        <w:t>;</w:t>
      </w:r>
    </w:p>
    <w:p w14:paraId="578A2F60" w14:textId="07719FA0" w:rsidR="00CD15F6" w:rsidRDefault="00CD15F6" w:rsidP="00CD15F6">
      <w:pPr>
        <w:pStyle w:val="a0"/>
        <w:numPr>
          <w:ilvl w:val="0"/>
          <w:numId w:val="33"/>
        </w:numPr>
      </w:pPr>
      <w:r w:rsidRPr="00CD15F6">
        <w:rPr>
          <w:lang w:val="en-US"/>
        </w:rPr>
        <w:t>col</w:t>
      </w:r>
      <w:r w:rsidRPr="00CD15F6">
        <w:t xml:space="preserve">, </w:t>
      </w:r>
      <w:r w:rsidRPr="00CD15F6">
        <w:rPr>
          <w:lang w:val="en-US"/>
        </w:rPr>
        <w:t>row</w:t>
      </w:r>
      <w:r w:rsidRPr="00CD15F6">
        <w:t xml:space="preserve"> – </w:t>
      </w:r>
      <w:r>
        <w:t>номер столбца и строки</w:t>
      </w:r>
      <w:r w:rsidRPr="00CD15F6">
        <w:t>;</w:t>
      </w:r>
    </w:p>
    <w:p w14:paraId="6569B41E" w14:textId="3F44708B" w:rsidR="00CD15F6" w:rsidRPr="00D67F6F" w:rsidRDefault="00CD15F6" w:rsidP="00CD15F6">
      <w:pPr>
        <w:pStyle w:val="a0"/>
        <w:numPr>
          <w:ilvl w:val="0"/>
          <w:numId w:val="33"/>
        </w:numPr>
      </w:pPr>
      <w:proofErr w:type="spellStart"/>
      <w:r w:rsidRPr="00CD15F6">
        <w:rPr>
          <w:lang w:val="en-US"/>
        </w:rPr>
        <w:t>hex_size</w:t>
      </w:r>
      <w:proofErr w:type="spellEnd"/>
      <w:r w:rsidRPr="00CD15F6">
        <w:rPr>
          <w:lang w:val="en-US"/>
        </w:rPr>
        <w:t xml:space="preserve"> –</w:t>
      </w:r>
      <w:r>
        <w:t xml:space="preserve"> размер шестиугольника</w:t>
      </w:r>
      <w:r>
        <w:rPr>
          <w:lang w:val="en-US"/>
        </w:rPr>
        <w:t>;</w:t>
      </w:r>
    </w:p>
    <w:p w14:paraId="3F9E5A11" w14:textId="77777777" w:rsidR="00D67F6F" w:rsidRDefault="00D67F6F" w:rsidP="00D67F6F"/>
    <w:p w14:paraId="5EB10EFF" w14:textId="486FAD9E" w:rsidR="00D67F6F" w:rsidRPr="00D67F6F" w:rsidRDefault="00D67F6F" w:rsidP="00D67F6F">
      <w:r>
        <w:lastRenderedPageBreak/>
        <w:t xml:space="preserve">Эвристическая функция </w:t>
      </w:r>
      <w:r w:rsidR="00A052C8">
        <w:t>оценивает позицию по количеству связанных клеток игрока, близости к противоположной стороне, а также блокировке ходов противника.</w:t>
      </w:r>
    </w:p>
    <w:p w14:paraId="1849E466" w14:textId="5B219F54" w:rsidR="00D67F6F" w:rsidRPr="00D67F6F" w:rsidRDefault="00A052C8" w:rsidP="00BE2FED">
      <w:r>
        <w:t>Для реализации игрового бота, будет использован алгоритм «Минимакс с альфа-бета отсечением». Его цель, найти лучший ход, предсказывая возможные ответы противника на несколько шагов вперёд.</w:t>
      </w:r>
      <w:r w:rsidR="00BE2FED">
        <w:t xml:space="preserve"> </w:t>
      </w:r>
    </w:p>
    <w:p w14:paraId="6B257397" w14:textId="77777777" w:rsidR="00D67F6F" w:rsidRPr="00BE2FED" w:rsidRDefault="00D67F6F" w:rsidP="00D67F6F"/>
    <w:p w14:paraId="2B1FFEE1" w14:textId="3A81B386" w:rsidR="00256697" w:rsidRDefault="00256697" w:rsidP="00256697">
      <w:pPr>
        <w:pStyle w:val="3"/>
      </w:pPr>
      <w:bookmarkStart w:id="27" w:name="_Toc197357878"/>
      <w:r>
        <w:t>Требования к информационному обеспечению</w:t>
      </w:r>
      <w:bookmarkEnd w:id="27"/>
    </w:p>
    <w:p w14:paraId="1CD100FC" w14:textId="6EF9F825" w:rsidR="00D2326B" w:rsidRPr="00036CC8" w:rsidRDefault="00D2326B" w:rsidP="00D2326B">
      <w:r>
        <w:t>Данная разработка должна быть написана на языке</w:t>
      </w:r>
      <w:r w:rsidR="0073441B">
        <w:t xml:space="preserve"> программирования</w:t>
      </w:r>
      <w:r w:rsidR="00036CC8">
        <w:t xml:space="preserve"> </w:t>
      </w:r>
      <w:r w:rsidR="00036CC8">
        <w:rPr>
          <w:lang w:val="en-US"/>
        </w:rPr>
        <w:t>Python</w:t>
      </w:r>
      <w:r>
        <w:t xml:space="preserve">, </w:t>
      </w:r>
      <w:r w:rsidR="0073441B">
        <w:t>а также содержать такие библиотеки для создания графического интерфейса, как</w:t>
      </w:r>
      <w:r w:rsidR="0073441B" w:rsidRPr="00533AD0">
        <w:t xml:space="preserve"> </w:t>
      </w:r>
      <w:r w:rsidR="0073441B">
        <w:rPr>
          <w:lang w:val="en-US"/>
        </w:rPr>
        <w:t>Tkinter</w:t>
      </w:r>
      <w:r w:rsidR="0073441B">
        <w:t>.</w:t>
      </w:r>
    </w:p>
    <w:p w14:paraId="313B46E9" w14:textId="16CCF75B" w:rsidR="00E208B0" w:rsidRDefault="001F61FC" w:rsidP="001F61FC">
      <w:pPr>
        <w:pStyle w:val="4"/>
      </w:pPr>
      <w:r>
        <w:t>Требования к форматам хранения данных</w:t>
      </w:r>
    </w:p>
    <w:p w14:paraId="010E7AD4" w14:textId="09C481A9" w:rsidR="0073441B" w:rsidRPr="009E09C2" w:rsidRDefault="0073441B" w:rsidP="0073441B">
      <w:r>
        <w:t>Формат файлов с исходным кодом игры должен быть .</w:t>
      </w:r>
      <w:r>
        <w:rPr>
          <w:lang w:val="en-US"/>
        </w:rPr>
        <w:t>PY</w:t>
      </w:r>
      <w:r w:rsidRPr="006601A5">
        <w:t xml:space="preserve">, </w:t>
      </w:r>
      <w:r>
        <w:t>а фотографии для фона и надписей должны быть расширения .</w:t>
      </w:r>
      <w:r>
        <w:rPr>
          <w:lang w:val="en-US"/>
        </w:rPr>
        <w:t>PNG</w:t>
      </w:r>
      <w:r>
        <w:t>. Сама игра должна быть формата .</w:t>
      </w:r>
      <w:r>
        <w:rPr>
          <w:lang w:val="en-US"/>
        </w:rPr>
        <w:t>EXE</w:t>
      </w:r>
      <w:r w:rsidRPr="009E09C2">
        <w:t>.</w:t>
      </w:r>
      <w:r>
        <w:t xml:space="preserve"> </w:t>
      </w:r>
    </w:p>
    <w:p w14:paraId="182D3338" w14:textId="5CC29745" w:rsidR="001F61FC" w:rsidRDefault="008239DB" w:rsidP="008239DB">
      <w:pPr>
        <w:pStyle w:val="4"/>
      </w:pPr>
      <w:r>
        <w:t>Требования к лингвистическому обеспечению</w:t>
      </w:r>
    </w:p>
    <w:p w14:paraId="68EF1B49" w14:textId="06E08747" w:rsidR="002D50A4" w:rsidRPr="007F74CE" w:rsidRDefault="002D50A4" w:rsidP="002D50A4">
      <w:pPr>
        <w:ind w:firstLine="709"/>
      </w:pPr>
      <w:bookmarkStart w:id="28" w:name="_Hlk193542695"/>
      <w:r>
        <w:t xml:space="preserve">Приложение должно включать в себя русскоязычную локализацию без возможности переключения на другие языки. </w:t>
      </w:r>
    </w:p>
    <w:p w14:paraId="02ABA6DD" w14:textId="43EEDCF2" w:rsidR="008239DB" w:rsidRDefault="004A0E13" w:rsidP="004A0E13">
      <w:pPr>
        <w:pStyle w:val="3"/>
      </w:pPr>
      <w:bookmarkStart w:id="29" w:name="_Toc197357879"/>
      <w:bookmarkEnd w:id="28"/>
      <w:r>
        <w:t>Требования к метрологическому обеспечению</w:t>
      </w:r>
      <w:bookmarkEnd w:id="29"/>
    </w:p>
    <w:p w14:paraId="6D6001DD" w14:textId="1923158F" w:rsidR="00EE3201" w:rsidRPr="00D2326B" w:rsidRDefault="00D2326B" w:rsidP="003467CE">
      <w:r>
        <w:t xml:space="preserve">Требования к метрологическому обеспечению не </w:t>
      </w:r>
      <w:r w:rsidR="0073441B">
        <w:t>предъявляются</w:t>
      </w:r>
    </w:p>
    <w:p w14:paraId="25230B1D" w14:textId="29B07CB1" w:rsidR="004A0E13" w:rsidRDefault="004A0E13" w:rsidP="009730DA">
      <w:pPr>
        <w:pStyle w:val="3"/>
      </w:pPr>
      <w:bookmarkStart w:id="30" w:name="_Toc197357880"/>
      <w:r>
        <w:t>Требования к техническому обеспечению</w:t>
      </w:r>
      <w:bookmarkEnd w:id="30"/>
    </w:p>
    <w:p w14:paraId="72AC6DC9" w14:textId="7D9CE1FB" w:rsidR="00D2326B" w:rsidRDefault="00D2326B" w:rsidP="00D2326B">
      <w:r>
        <w:t>В состав технических средств должен входить персональный компьютер, соответствующий минимальным системным требованиям</w:t>
      </w:r>
      <w:r w:rsidR="005E6D42">
        <w:t>, которые указаны в таблице</w:t>
      </w:r>
      <w:r w:rsidR="00EE3201" w:rsidRPr="00EE3201">
        <w:t xml:space="preserve"> 1.</w:t>
      </w:r>
    </w:p>
    <w:p w14:paraId="132254F1" w14:textId="18959926" w:rsidR="008B2751" w:rsidRPr="00EE3201" w:rsidRDefault="00EE3201" w:rsidP="00EE3201">
      <w:pPr>
        <w:ind w:firstLine="0"/>
      </w:pPr>
      <w:r>
        <w:t xml:space="preserve">Таблица 1 – </w:t>
      </w:r>
      <w:r w:rsidR="003B57FC">
        <w:t>м</w:t>
      </w:r>
      <w:r>
        <w:t>инимальные системные требования игры «Гекс»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459"/>
        <w:gridCol w:w="4736"/>
      </w:tblGrid>
      <w:tr w:rsidR="005E6D42" w:rsidRPr="005E6D42" w14:paraId="6CD7B6D7" w14:textId="3379506F" w:rsidTr="005E6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459" w:type="dxa"/>
          </w:tcPr>
          <w:p w14:paraId="3138D888" w14:textId="77777777" w:rsidR="005E6D42" w:rsidRPr="005E6D42" w:rsidRDefault="005E6D42" w:rsidP="00270043">
            <w:pPr>
              <w:ind w:firstLine="0"/>
            </w:pPr>
            <w:r w:rsidRPr="005E6D42">
              <w:t>ОС</w:t>
            </w:r>
          </w:p>
        </w:tc>
        <w:tc>
          <w:tcPr>
            <w:tcW w:w="4736" w:type="dxa"/>
          </w:tcPr>
          <w:p w14:paraId="500F8232" w14:textId="08C887A4" w:rsidR="005E6D42" w:rsidRPr="005E6D42" w:rsidRDefault="005E6D42" w:rsidP="0027004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Windows 11</w:t>
            </w:r>
          </w:p>
        </w:tc>
      </w:tr>
      <w:tr w:rsidR="005E6D42" w:rsidRPr="005E6D42" w14:paraId="30E28E69" w14:textId="7E02AA20" w:rsidTr="005E6D42">
        <w:tc>
          <w:tcPr>
            <w:tcW w:w="5459" w:type="dxa"/>
          </w:tcPr>
          <w:p w14:paraId="2A8E51BD" w14:textId="77777777" w:rsidR="005E6D42" w:rsidRPr="005E6D42" w:rsidRDefault="005E6D42" w:rsidP="00270043">
            <w:pPr>
              <w:ind w:firstLine="0"/>
            </w:pPr>
            <w:r w:rsidRPr="005E6D42">
              <w:t>ЦП</w:t>
            </w:r>
          </w:p>
        </w:tc>
        <w:tc>
          <w:tcPr>
            <w:tcW w:w="4736" w:type="dxa"/>
          </w:tcPr>
          <w:p w14:paraId="47459864" w14:textId="3498CFDB" w:rsidR="005E6D42" w:rsidRPr="005E6D42" w:rsidRDefault="005E6D42" w:rsidP="00270043">
            <w:pPr>
              <w:ind w:firstLine="0"/>
            </w:pPr>
            <w:r w:rsidRPr="005E6D42">
              <w:t xml:space="preserve">AMD </w:t>
            </w:r>
            <w:proofErr w:type="spellStart"/>
            <w:r w:rsidRPr="005E6D42">
              <w:t>Ryzen</w:t>
            </w:r>
            <w:proofErr w:type="spellEnd"/>
            <w:r w:rsidRPr="005E6D42">
              <w:t xml:space="preserve"> </w:t>
            </w:r>
            <w:r w:rsidR="001F7452">
              <w:t>5 1600</w:t>
            </w:r>
          </w:p>
        </w:tc>
      </w:tr>
      <w:tr w:rsidR="005E6D42" w:rsidRPr="005E6D42" w14:paraId="48DD5A8E" w14:textId="53F41D74" w:rsidTr="005E6D42">
        <w:tc>
          <w:tcPr>
            <w:tcW w:w="5459" w:type="dxa"/>
          </w:tcPr>
          <w:p w14:paraId="7E7E284F" w14:textId="77777777" w:rsidR="005E6D42" w:rsidRPr="005E6D42" w:rsidRDefault="005E6D42" w:rsidP="00270043">
            <w:pPr>
              <w:ind w:firstLine="0"/>
            </w:pPr>
            <w:r w:rsidRPr="005E6D42">
              <w:t>Оперативная память</w:t>
            </w:r>
          </w:p>
        </w:tc>
        <w:tc>
          <w:tcPr>
            <w:tcW w:w="4736" w:type="dxa"/>
          </w:tcPr>
          <w:p w14:paraId="571ABEE9" w14:textId="5F538FF0" w:rsidR="005E6D42" w:rsidRPr="005E6D42" w:rsidRDefault="0073441B" w:rsidP="00270043">
            <w:pPr>
              <w:ind w:firstLine="0"/>
            </w:pPr>
            <w:r>
              <w:t>4</w:t>
            </w:r>
            <w:r w:rsidR="005E6D42">
              <w:rPr>
                <w:lang w:val="en-US"/>
              </w:rPr>
              <w:t xml:space="preserve"> </w:t>
            </w:r>
            <w:proofErr w:type="spellStart"/>
            <w:r w:rsidR="005E6D42">
              <w:t>гб</w:t>
            </w:r>
            <w:proofErr w:type="spellEnd"/>
          </w:p>
        </w:tc>
      </w:tr>
      <w:tr w:rsidR="005E6D42" w:rsidRPr="005E6D42" w14:paraId="501C7D75" w14:textId="381ACD55" w:rsidTr="005E6D42">
        <w:tc>
          <w:tcPr>
            <w:tcW w:w="5459" w:type="dxa"/>
          </w:tcPr>
          <w:p w14:paraId="6EE7DD2A" w14:textId="77777777" w:rsidR="005E6D42" w:rsidRPr="005E6D42" w:rsidRDefault="005E6D42" w:rsidP="00270043">
            <w:pPr>
              <w:ind w:firstLine="0"/>
            </w:pPr>
            <w:r w:rsidRPr="005E6D42">
              <w:t>Видеокарта</w:t>
            </w:r>
          </w:p>
        </w:tc>
        <w:tc>
          <w:tcPr>
            <w:tcW w:w="4736" w:type="dxa"/>
          </w:tcPr>
          <w:p w14:paraId="774403CD" w14:textId="516B96DE" w:rsidR="005E6D42" w:rsidRPr="0073441B" w:rsidRDefault="0073441B" w:rsidP="00270043">
            <w:pPr>
              <w:ind w:firstLine="0"/>
            </w:pPr>
            <w:r>
              <w:t>-</w:t>
            </w:r>
          </w:p>
        </w:tc>
      </w:tr>
      <w:tr w:rsidR="005E6D42" w:rsidRPr="005E6D42" w14:paraId="29793F17" w14:textId="0752CC15" w:rsidTr="005E6D42">
        <w:tc>
          <w:tcPr>
            <w:tcW w:w="5459" w:type="dxa"/>
          </w:tcPr>
          <w:p w14:paraId="7005CC3D" w14:textId="77777777" w:rsidR="005E6D42" w:rsidRPr="005E6D42" w:rsidRDefault="005E6D42" w:rsidP="00270043">
            <w:pPr>
              <w:ind w:firstLine="0"/>
            </w:pPr>
            <w:r w:rsidRPr="005E6D42">
              <w:t>Место на жестком диске</w:t>
            </w:r>
          </w:p>
        </w:tc>
        <w:tc>
          <w:tcPr>
            <w:tcW w:w="4736" w:type="dxa"/>
          </w:tcPr>
          <w:p w14:paraId="0E6BF7CE" w14:textId="640BAB42" w:rsidR="005E6D42" w:rsidRPr="005E6D42" w:rsidRDefault="005E6D42" w:rsidP="00270043">
            <w:pPr>
              <w:ind w:firstLine="0"/>
            </w:pPr>
            <w:r>
              <w:rPr>
                <w:lang w:val="en-US"/>
              </w:rPr>
              <w:t xml:space="preserve">1 </w:t>
            </w:r>
            <w:proofErr w:type="spellStart"/>
            <w:r>
              <w:t>гб</w:t>
            </w:r>
            <w:proofErr w:type="spellEnd"/>
          </w:p>
        </w:tc>
      </w:tr>
      <w:tr w:rsidR="005E6D42" w:rsidRPr="005E6D42" w14:paraId="6E48767E" w14:textId="5F0E59D3" w:rsidTr="005E6D42">
        <w:tc>
          <w:tcPr>
            <w:tcW w:w="5459" w:type="dxa"/>
          </w:tcPr>
          <w:p w14:paraId="2B7623CF" w14:textId="77777777" w:rsidR="005E6D42" w:rsidRPr="005E6D42" w:rsidRDefault="005E6D42" w:rsidP="00270043">
            <w:pPr>
              <w:ind w:firstLine="0"/>
            </w:pPr>
            <w:r w:rsidRPr="005E6D42">
              <w:t>Устройство ввода</w:t>
            </w:r>
          </w:p>
        </w:tc>
        <w:tc>
          <w:tcPr>
            <w:tcW w:w="4736" w:type="dxa"/>
          </w:tcPr>
          <w:p w14:paraId="4498D223" w14:textId="0F0C9970" w:rsidR="005E6D42" w:rsidRPr="005E6D42" w:rsidRDefault="005E6D42" w:rsidP="00270043">
            <w:pPr>
              <w:ind w:firstLine="0"/>
            </w:pPr>
            <w:r>
              <w:t>Мышь</w:t>
            </w:r>
          </w:p>
        </w:tc>
      </w:tr>
      <w:tr w:rsidR="005E6D42" w:rsidRPr="005E6D42" w14:paraId="4D4198D5" w14:textId="35C2646E" w:rsidTr="005E6D42">
        <w:tc>
          <w:tcPr>
            <w:tcW w:w="5459" w:type="dxa"/>
          </w:tcPr>
          <w:p w14:paraId="6CF6A5C0" w14:textId="77777777" w:rsidR="005E6D42" w:rsidRPr="005E6D42" w:rsidRDefault="005E6D42" w:rsidP="00270043">
            <w:pPr>
              <w:ind w:firstLine="0"/>
            </w:pPr>
            <w:r w:rsidRPr="005E6D42">
              <w:t>Устройство вывода</w:t>
            </w:r>
          </w:p>
        </w:tc>
        <w:tc>
          <w:tcPr>
            <w:tcW w:w="4736" w:type="dxa"/>
          </w:tcPr>
          <w:p w14:paraId="7D939005" w14:textId="632E8868" w:rsidR="005E6D42" w:rsidRPr="005E6D42" w:rsidRDefault="005E6D42" w:rsidP="00270043">
            <w:pPr>
              <w:ind w:firstLine="0"/>
            </w:pPr>
            <w:r>
              <w:t>Монитор</w:t>
            </w:r>
          </w:p>
        </w:tc>
      </w:tr>
    </w:tbl>
    <w:p w14:paraId="48FA2DD2" w14:textId="2F3F901F" w:rsidR="009730DA" w:rsidRDefault="00645BED" w:rsidP="00645BED">
      <w:pPr>
        <w:pStyle w:val="2"/>
      </w:pPr>
      <w:bookmarkStart w:id="31" w:name="_Toc197357881"/>
      <w:r>
        <w:lastRenderedPageBreak/>
        <w:t>Требования к надежности</w:t>
      </w:r>
      <w:bookmarkEnd w:id="31"/>
    </w:p>
    <w:p w14:paraId="2BCA8A01" w14:textId="27214F7C" w:rsidR="00227206" w:rsidRDefault="000604B1" w:rsidP="008B2751">
      <w:r>
        <w:t>Надежное (устойчивое) функционирование программы должно быть обеспеченно выполнением совокупности организационно-технических мероприятий, перечень которых приведен ниже:</w:t>
      </w:r>
    </w:p>
    <w:p w14:paraId="3637AF6D" w14:textId="77777777" w:rsidR="0043748A" w:rsidRDefault="0043748A" w:rsidP="0073441B">
      <w:pPr>
        <w:pStyle w:val="a0"/>
        <w:numPr>
          <w:ilvl w:val="0"/>
          <w:numId w:val="22"/>
        </w:numPr>
        <w:ind w:left="0" w:firstLine="851"/>
      </w:pPr>
      <w:r>
        <w:t>организацией бесперебойного питания технических средств;</w:t>
      </w:r>
    </w:p>
    <w:p w14:paraId="1151C00B" w14:textId="77777777" w:rsidR="0043748A" w:rsidRDefault="0043748A" w:rsidP="0073441B">
      <w:pPr>
        <w:pStyle w:val="a0"/>
        <w:numPr>
          <w:ilvl w:val="0"/>
          <w:numId w:val="22"/>
        </w:numPr>
        <w:ind w:left="0" w:firstLine="851"/>
      </w:pPr>
      <w:r>
        <w:t>осуществления контроля входа и вывода данных;</w:t>
      </w:r>
    </w:p>
    <w:p w14:paraId="08411880" w14:textId="77777777" w:rsidR="0043748A" w:rsidRDefault="0043748A" w:rsidP="0073441B">
      <w:pPr>
        <w:pStyle w:val="a0"/>
        <w:numPr>
          <w:ilvl w:val="0"/>
          <w:numId w:val="22"/>
        </w:numPr>
        <w:ind w:left="0" w:firstLine="851"/>
      </w:pPr>
      <w:r>
        <w:t>регулярным выполнением рекомендации Министерства труда и социального развития РФ, изложенных в Постановления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4455AA4F" w14:textId="675E6EAD" w:rsidR="0043748A" w:rsidRDefault="0043748A" w:rsidP="0073441B">
      <w:pPr>
        <w:pStyle w:val="a0"/>
        <w:numPr>
          <w:ilvl w:val="0"/>
          <w:numId w:val="23"/>
        </w:numPr>
        <w:ind w:left="0" w:firstLine="851"/>
      </w:pPr>
      <w:r>
        <w:t>регулярным выполнением требований</w:t>
      </w:r>
      <w:r w:rsidR="0073441B">
        <w:t xml:space="preserve"> </w:t>
      </w:r>
      <w:r>
        <w:t>ГОСТ 51188-98. Защита информации. Испытания программных средств на наличие компьютерных вирусов;</w:t>
      </w:r>
    </w:p>
    <w:p w14:paraId="2573814D" w14:textId="77777777" w:rsidR="0043748A" w:rsidRDefault="0043748A" w:rsidP="0073441B">
      <w:pPr>
        <w:pStyle w:val="a0"/>
        <w:numPr>
          <w:ilvl w:val="0"/>
          <w:numId w:val="23"/>
        </w:numPr>
        <w:ind w:left="0" w:firstLine="851"/>
      </w:pPr>
      <w:r>
        <w:t>регулярным выполнением требованием ГОСТ 34.602-2020. Комплекс стандартов на автоматизированные ИС.</w:t>
      </w:r>
    </w:p>
    <w:p w14:paraId="7F640B47" w14:textId="0DFC466B" w:rsidR="00645BED" w:rsidRDefault="00645BED" w:rsidP="00645BED">
      <w:pPr>
        <w:pStyle w:val="2"/>
      </w:pPr>
      <w:bookmarkStart w:id="32" w:name="_Toc197357882"/>
      <w:r>
        <w:t>Требования к безопасности</w:t>
      </w:r>
      <w:bookmarkEnd w:id="32"/>
    </w:p>
    <w:p w14:paraId="36DEA098" w14:textId="7D80011D" w:rsidR="0043748A" w:rsidRPr="00DA2D24" w:rsidRDefault="0073441B" w:rsidP="0043748A">
      <w:pPr>
        <w:ind w:firstLine="709"/>
      </w:pPr>
      <w:r>
        <w:t>Для данной разработки предусмотрены следующие требования к безопасности: она</w:t>
      </w:r>
      <w:r w:rsidR="0043748A">
        <w:t xml:space="preserve"> должн</w:t>
      </w:r>
      <w:r>
        <w:t>а</w:t>
      </w:r>
      <w:r w:rsidR="0043748A" w:rsidRPr="00DA2D24">
        <w:t xml:space="preserve"> быть защищен</w:t>
      </w:r>
      <w:r>
        <w:t xml:space="preserve">а </w:t>
      </w:r>
      <w:r w:rsidR="0043748A" w:rsidRPr="00DA2D24">
        <w:t>от вредоносного програ</w:t>
      </w:r>
      <w:r w:rsidR="0043748A">
        <w:t>ммного обеспечения и вирусов</w:t>
      </w:r>
      <w:r w:rsidR="0043748A" w:rsidRPr="00DA2D24">
        <w:t>.</w:t>
      </w:r>
      <w:r>
        <w:t xml:space="preserve"> Д</w:t>
      </w:r>
      <w:r w:rsidR="0043748A">
        <w:t>олжн</w:t>
      </w:r>
      <w:r>
        <w:t>а</w:t>
      </w:r>
      <w:r w:rsidR="0043748A">
        <w:t xml:space="preserve"> получать регулярное обновление для устранения ошибок</w:t>
      </w:r>
      <w:r>
        <w:t xml:space="preserve">, а также соответствовать всем законам и требованиям, включая законы об авторских правах. Все провода, необходимые для работы компьютера должны быть исправны и не оголены. </w:t>
      </w:r>
    </w:p>
    <w:p w14:paraId="32C4A45D" w14:textId="215BE0ED" w:rsidR="007A3137" w:rsidRDefault="007A3137" w:rsidP="007A3137">
      <w:pPr>
        <w:pStyle w:val="2"/>
      </w:pPr>
      <w:bookmarkStart w:id="33" w:name="_Toc197357883"/>
      <w:r>
        <w:t>Требования к патентной чистоте</w:t>
      </w:r>
      <w:bookmarkEnd w:id="33"/>
    </w:p>
    <w:p w14:paraId="56E98BF6" w14:textId="77777777" w:rsidR="00FB1C31" w:rsidRDefault="0073441B" w:rsidP="00E81CA6">
      <w:pPr>
        <w:spacing w:after="240"/>
        <w:rPr>
          <w:color w:val="000000"/>
        </w:rPr>
      </w:pPr>
      <w:r>
        <w:rPr>
          <w:rStyle w:val="docdata"/>
          <w:color w:val="000000"/>
        </w:rPr>
        <w:t>При разработке игры «Гекс» запрещено использование материалов</w:t>
      </w:r>
      <w:r>
        <w:rPr>
          <w:color w:val="000000"/>
        </w:rPr>
        <w:t>, разработанных третьими лицами, а также проект не должен нарушать патенты и права на интеллектуальную собственность, согласно 72 главе Гражданского кодекса Российской Федерации.</w:t>
      </w:r>
    </w:p>
    <w:p w14:paraId="5CD099E5" w14:textId="254A3D38" w:rsidR="0043748A" w:rsidRPr="00FB1C31" w:rsidRDefault="00FB1C31" w:rsidP="00FB1C31">
      <w:pPr>
        <w:spacing w:before="0" w:after="200" w:line="276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br w:type="page"/>
      </w:r>
    </w:p>
    <w:p w14:paraId="3BF80742" w14:textId="686EEC99" w:rsidR="003A546E" w:rsidRDefault="003A546E" w:rsidP="00E81CA6">
      <w:pPr>
        <w:pStyle w:val="2"/>
        <w:spacing w:before="0"/>
      </w:pPr>
      <w:bookmarkStart w:id="34" w:name="_Toc197357884"/>
      <w:r>
        <w:lastRenderedPageBreak/>
        <w:t>Требования к перспективам развития</w:t>
      </w:r>
      <w:bookmarkEnd w:id="34"/>
    </w:p>
    <w:p w14:paraId="2EEC67FA" w14:textId="3AB62050" w:rsidR="0073441B" w:rsidRDefault="0073441B" w:rsidP="0073441B">
      <w:bookmarkStart w:id="35" w:name="_Hlk196499689"/>
      <w:r>
        <w:t xml:space="preserve">Игра </w:t>
      </w:r>
      <w:r w:rsidR="00E81CA6">
        <w:t>«Г</w:t>
      </w:r>
      <w:r>
        <w:t>екс</w:t>
      </w:r>
      <w:r w:rsidR="00E81CA6">
        <w:t>»</w:t>
      </w:r>
      <w:r>
        <w:t xml:space="preserve"> </w:t>
      </w:r>
      <w:r w:rsidR="00E81CA6">
        <w:t>имеет потенциал для развития в нескольких направлениях</w:t>
      </w:r>
      <w:r>
        <w:t>:</w:t>
      </w:r>
    </w:p>
    <w:p w14:paraId="389FFF1B" w14:textId="00469D2A" w:rsidR="00EE3201" w:rsidRDefault="003B57FC" w:rsidP="003B57FC">
      <w:pPr>
        <w:pStyle w:val="a0"/>
      </w:pPr>
      <w:r>
        <w:t xml:space="preserve">Рейтинговая система: </w:t>
      </w:r>
      <w:r w:rsidRPr="003B57FC">
        <w:t>внедрение ELO-рейтинга или аналогичной системы поможет игрокам отслеживать прогресс, соревноваться на глобальном уровне и мотивировать новичков к развитию.</w:t>
      </w:r>
    </w:p>
    <w:p w14:paraId="6D0A7923" w14:textId="7A57E0F6" w:rsidR="00EE3201" w:rsidRPr="003D49B4" w:rsidRDefault="003B57FC" w:rsidP="003B57FC">
      <w:pPr>
        <w:pStyle w:val="a0"/>
      </w:pPr>
      <w:r>
        <w:t>Система анализа партий:</w:t>
      </w:r>
      <w:r w:rsidRPr="003B57FC">
        <w:t xml:space="preserve"> добавление инструментов для разбора сыгранных партий (например, выявление ключевых ходов, ошибок или альтернативных стратегий) повысит обучающий потенциал игры и углубит её тактическую составляющую.</w:t>
      </w:r>
      <w:r>
        <w:t xml:space="preserve"> </w:t>
      </w:r>
    </w:p>
    <w:p w14:paraId="7B2062F0" w14:textId="403DB0A4" w:rsidR="00127A5A" w:rsidRDefault="00127A5A" w:rsidP="00127A5A">
      <w:pPr>
        <w:pStyle w:val="1"/>
      </w:pPr>
      <w:bookmarkStart w:id="36" w:name="_Toc197357885"/>
      <w:bookmarkEnd w:id="35"/>
      <w:r>
        <w:lastRenderedPageBreak/>
        <w:t>Состав и содержание работ</w:t>
      </w:r>
      <w:bookmarkEnd w:id="36"/>
    </w:p>
    <w:p w14:paraId="19AE5FAB" w14:textId="2677EA57" w:rsidR="000604B1" w:rsidRDefault="000604B1" w:rsidP="000604B1">
      <w:r>
        <w:t>Работа над игрой состоит из следующих этапов:</w:t>
      </w:r>
    </w:p>
    <w:p w14:paraId="618470C2" w14:textId="2BC61F01" w:rsidR="000604B1" w:rsidRDefault="000604B1" w:rsidP="000604B1">
      <w:r>
        <w:softHyphen/>
        <w:t>- разработка ТЗ;</w:t>
      </w:r>
    </w:p>
    <w:p w14:paraId="6AA04333" w14:textId="2F9F98E6" w:rsidR="000604B1" w:rsidRDefault="000604B1" w:rsidP="000604B1">
      <w:r>
        <w:t>- рабочее проектирование;</w:t>
      </w:r>
    </w:p>
    <w:p w14:paraId="18B97B29" w14:textId="112A8121" w:rsidR="00445524" w:rsidRPr="00C64F17" w:rsidRDefault="00445524" w:rsidP="000604B1">
      <w:r>
        <w:t>- написание кода</w:t>
      </w:r>
      <w:r w:rsidRPr="00C64F17">
        <w:t>;</w:t>
      </w:r>
    </w:p>
    <w:p w14:paraId="43A3BAFA" w14:textId="797AE4DA" w:rsidR="000604B1" w:rsidRDefault="000604B1" w:rsidP="000604B1">
      <w:r>
        <w:t>- реализация;</w:t>
      </w:r>
    </w:p>
    <w:p w14:paraId="7AAA84CA" w14:textId="6828ED1A" w:rsidR="000604B1" w:rsidRDefault="000604B1" w:rsidP="000604B1">
      <w:r>
        <w:t>- внедрение.</w:t>
      </w:r>
    </w:p>
    <w:p w14:paraId="23C23680" w14:textId="0EDCB9CF" w:rsidR="000604B1" w:rsidRDefault="000604B1" w:rsidP="000604B1">
      <w:r>
        <w:t xml:space="preserve">В рамках разработки программного продукта в соответствии с настоящим документом необходимо выполнить перечень работ, представленный в таблице </w:t>
      </w:r>
      <w:r w:rsidR="00050895">
        <w:t>2.</w:t>
      </w:r>
    </w:p>
    <w:p w14:paraId="44D102E1" w14:textId="74D7FD65" w:rsidR="00050895" w:rsidRPr="000604B1" w:rsidRDefault="00050895" w:rsidP="00050895">
      <w:pPr>
        <w:ind w:firstLine="0"/>
      </w:pPr>
      <w:r>
        <w:t xml:space="preserve">Таблица 2 – </w:t>
      </w:r>
      <w:r w:rsidR="003B57FC">
        <w:t>перечень необходимых работ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1843"/>
        <w:gridCol w:w="2791"/>
        <w:gridCol w:w="2022"/>
      </w:tblGrid>
      <w:tr w:rsidR="003B57FC" w14:paraId="4D3719F4" w14:textId="77777777" w:rsidTr="00786C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  <w:vAlign w:val="center"/>
          </w:tcPr>
          <w:p w14:paraId="3443F080" w14:textId="77777777" w:rsidR="003B57FC" w:rsidRDefault="003B57FC" w:rsidP="00786C19">
            <w:pPr>
              <w:spacing w:before="0"/>
              <w:ind w:firstLine="0"/>
              <w:jc w:val="center"/>
            </w:pPr>
            <w:bookmarkStart w:id="37" w:name="_Hlk196500037"/>
            <w:r>
              <w:t>№ этапа</w:t>
            </w:r>
          </w:p>
        </w:tc>
        <w:tc>
          <w:tcPr>
            <w:tcW w:w="2410" w:type="dxa"/>
            <w:vAlign w:val="center"/>
          </w:tcPr>
          <w:p w14:paraId="2D6E37F7" w14:textId="77777777" w:rsidR="003B57FC" w:rsidRDefault="003B57FC" w:rsidP="00786C19">
            <w:pPr>
              <w:ind w:firstLine="0"/>
              <w:jc w:val="center"/>
            </w:pPr>
            <w:r>
              <w:t>Наименование этапа</w:t>
            </w:r>
          </w:p>
        </w:tc>
        <w:tc>
          <w:tcPr>
            <w:tcW w:w="1843" w:type="dxa"/>
            <w:vAlign w:val="center"/>
          </w:tcPr>
          <w:p w14:paraId="7865D3EC" w14:textId="77777777" w:rsidR="003B57FC" w:rsidRDefault="003B57FC" w:rsidP="00786C19">
            <w:pPr>
              <w:ind w:firstLine="0"/>
              <w:jc w:val="center"/>
            </w:pPr>
            <w:r>
              <w:t>Длительность</w:t>
            </w:r>
          </w:p>
        </w:tc>
        <w:tc>
          <w:tcPr>
            <w:tcW w:w="2791" w:type="dxa"/>
            <w:vAlign w:val="center"/>
          </w:tcPr>
          <w:p w14:paraId="757FF2BA" w14:textId="77777777" w:rsidR="003B57FC" w:rsidRDefault="003B57FC" w:rsidP="00786C19">
            <w:pPr>
              <w:ind w:firstLine="0"/>
              <w:jc w:val="center"/>
            </w:pPr>
            <w:r>
              <w:t>Состав работ</w:t>
            </w:r>
          </w:p>
        </w:tc>
        <w:tc>
          <w:tcPr>
            <w:tcW w:w="2022" w:type="dxa"/>
            <w:vAlign w:val="center"/>
          </w:tcPr>
          <w:p w14:paraId="488FBC49" w14:textId="77777777" w:rsidR="003B57FC" w:rsidRDefault="003B57FC" w:rsidP="00786C19">
            <w:pPr>
              <w:ind w:firstLine="0"/>
              <w:jc w:val="center"/>
            </w:pPr>
            <w:r>
              <w:t>Результат</w:t>
            </w:r>
          </w:p>
        </w:tc>
      </w:tr>
      <w:tr w:rsidR="003B57FC" w14:paraId="7A0EFEA4" w14:textId="77777777" w:rsidTr="00786C19">
        <w:tc>
          <w:tcPr>
            <w:tcW w:w="1129" w:type="dxa"/>
            <w:vAlign w:val="center"/>
          </w:tcPr>
          <w:p w14:paraId="55EB92E3" w14:textId="77777777" w:rsidR="003B57FC" w:rsidRDefault="003B57FC" w:rsidP="00786C19">
            <w:pPr>
              <w:ind w:firstLine="0"/>
              <w:jc w:val="center"/>
            </w:pPr>
            <w:r>
              <w:t>1</w:t>
            </w:r>
          </w:p>
        </w:tc>
        <w:tc>
          <w:tcPr>
            <w:tcW w:w="2410" w:type="dxa"/>
          </w:tcPr>
          <w:p w14:paraId="496EE1DC" w14:textId="77777777" w:rsidR="003B57FC" w:rsidRDefault="003B57FC" w:rsidP="00786C19">
            <w:pPr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1843" w:type="dxa"/>
          </w:tcPr>
          <w:p w14:paraId="3DDB9521" w14:textId="6A06B716" w:rsidR="003B57FC" w:rsidRPr="00823043" w:rsidRDefault="003B57FC" w:rsidP="00786C19">
            <w:pPr>
              <w:ind w:firstLine="0"/>
              <w:jc w:val="left"/>
            </w:pPr>
            <w:r>
              <w:t>1 месяц</w:t>
            </w:r>
          </w:p>
        </w:tc>
        <w:tc>
          <w:tcPr>
            <w:tcW w:w="2791" w:type="dxa"/>
          </w:tcPr>
          <w:p w14:paraId="2BF4F585" w14:textId="77777777" w:rsidR="003B57FC" w:rsidRDefault="003B57FC" w:rsidP="00786C19">
            <w:pPr>
              <w:ind w:firstLine="0"/>
              <w:jc w:val="left"/>
            </w:pPr>
            <w:r>
              <w:t>Составление и написание технического задания</w:t>
            </w:r>
          </w:p>
        </w:tc>
        <w:tc>
          <w:tcPr>
            <w:tcW w:w="2022" w:type="dxa"/>
          </w:tcPr>
          <w:p w14:paraId="6F7BC3AF" w14:textId="288410E5" w:rsidR="003B57FC" w:rsidRDefault="00A24F64" w:rsidP="00786C19">
            <w:pPr>
              <w:ind w:firstLine="0"/>
              <w:jc w:val="left"/>
            </w:pPr>
            <w:r>
              <w:t>Т</w:t>
            </w:r>
            <w:r w:rsidR="003B57FC">
              <w:t>ехническое задание</w:t>
            </w:r>
          </w:p>
        </w:tc>
      </w:tr>
      <w:tr w:rsidR="003B57FC" w14:paraId="15BCB073" w14:textId="77777777" w:rsidTr="00786C19">
        <w:tc>
          <w:tcPr>
            <w:tcW w:w="1129" w:type="dxa"/>
            <w:vAlign w:val="center"/>
          </w:tcPr>
          <w:p w14:paraId="2C4BD357" w14:textId="77777777" w:rsidR="003B57FC" w:rsidRDefault="003B57FC" w:rsidP="00786C19">
            <w:pPr>
              <w:ind w:firstLine="0"/>
              <w:jc w:val="center"/>
            </w:pPr>
            <w:r>
              <w:t>2</w:t>
            </w:r>
          </w:p>
        </w:tc>
        <w:tc>
          <w:tcPr>
            <w:tcW w:w="2410" w:type="dxa"/>
          </w:tcPr>
          <w:p w14:paraId="73F76A86" w14:textId="77777777" w:rsidR="003B57FC" w:rsidRDefault="003B57FC" w:rsidP="00786C19">
            <w:pPr>
              <w:ind w:firstLine="0"/>
              <w:jc w:val="left"/>
            </w:pPr>
            <w:r>
              <w:t>Настройка рабочего окружения</w:t>
            </w:r>
          </w:p>
        </w:tc>
        <w:tc>
          <w:tcPr>
            <w:tcW w:w="1843" w:type="dxa"/>
          </w:tcPr>
          <w:p w14:paraId="75BE802D" w14:textId="77777777" w:rsidR="003B57FC" w:rsidRDefault="003B57FC" w:rsidP="00786C19">
            <w:pPr>
              <w:ind w:firstLine="0"/>
              <w:jc w:val="left"/>
            </w:pPr>
            <w:r>
              <w:t>1 неделя</w:t>
            </w:r>
          </w:p>
        </w:tc>
        <w:tc>
          <w:tcPr>
            <w:tcW w:w="2791" w:type="dxa"/>
          </w:tcPr>
          <w:p w14:paraId="284834F6" w14:textId="77777777" w:rsidR="003B57FC" w:rsidRDefault="003B57FC" w:rsidP="00786C19">
            <w:pPr>
              <w:ind w:firstLine="0"/>
              <w:jc w:val="left"/>
            </w:pPr>
            <w:r>
              <w:t>Подготовка необходимой среды разработки, скачивание библиотек</w:t>
            </w:r>
          </w:p>
        </w:tc>
        <w:tc>
          <w:tcPr>
            <w:tcW w:w="2022" w:type="dxa"/>
          </w:tcPr>
          <w:p w14:paraId="75248985" w14:textId="77777777" w:rsidR="003B57FC" w:rsidRDefault="003B57FC" w:rsidP="00786C19">
            <w:pPr>
              <w:ind w:firstLine="0"/>
              <w:jc w:val="left"/>
            </w:pPr>
            <w:r>
              <w:t>Готовое рабочее место</w:t>
            </w:r>
          </w:p>
        </w:tc>
      </w:tr>
      <w:tr w:rsidR="003B57FC" w14:paraId="76205C4B" w14:textId="77777777" w:rsidTr="00786C19">
        <w:tc>
          <w:tcPr>
            <w:tcW w:w="1129" w:type="dxa"/>
            <w:vAlign w:val="center"/>
          </w:tcPr>
          <w:p w14:paraId="02C9EC72" w14:textId="77777777" w:rsidR="003B57FC" w:rsidRDefault="003B57FC" w:rsidP="00786C19">
            <w:pPr>
              <w:ind w:firstLine="0"/>
              <w:jc w:val="center"/>
            </w:pPr>
            <w:r>
              <w:t>3</w:t>
            </w:r>
          </w:p>
        </w:tc>
        <w:tc>
          <w:tcPr>
            <w:tcW w:w="2410" w:type="dxa"/>
          </w:tcPr>
          <w:p w14:paraId="17807B87" w14:textId="77777777" w:rsidR="003B57FC" w:rsidRDefault="003B57FC" w:rsidP="00786C19">
            <w:pPr>
              <w:ind w:firstLine="0"/>
              <w:jc w:val="left"/>
            </w:pPr>
            <w:r>
              <w:t>Проектирование</w:t>
            </w:r>
          </w:p>
        </w:tc>
        <w:tc>
          <w:tcPr>
            <w:tcW w:w="1843" w:type="dxa"/>
          </w:tcPr>
          <w:p w14:paraId="370FA0AB" w14:textId="77777777" w:rsidR="003B57FC" w:rsidRDefault="003B57FC" w:rsidP="00786C19">
            <w:pPr>
              <w:ind w:firstLine="0"/>
              <w:jc w:val="left"/>
            </w:pPr>
            <w:r>
              <w:t>2 недели</w:t>
            </w:r>
          </w:p>
        </w:tc>
        <w:tc>
          <w:tcPr>
            <w:tcW w:w="2791" w:type="dxa"/>
          </w:tcPr>
          <w:p w14:paraId="6D939A8F" w14:textId="77777777" w:rsidR="003B57FC" w:rsidRDefault="003B57FC" w:rsidP="00786C19">
            <w:pPr>
              <w:ind w:firstLine="0"/>
              <w:jc w:val="left"/>
            </w:pPr>
            <w:r>
              <w:t>Нужно произвести анализ и структуризацию информации,</w:t>
            </w:r>
            <w:r w:rsidRPr="00833EFC">
              <w:t xml:space="preserve"> </w:t>
            </w:r>
            <w:r>
              <w:t>рассмотреть аналоги игры от других разработчиков, сделать выводы о плюсах и недостатках аналогов, создать прототип экранной формы</w:t>
            </w:r>
          </w:p>
        </w:tc>
        <w:tc>
          <w:tcPr>
            <w:tcW w:w="2022" w:type="dxa"/>
          </w:tcPr>
          <w:p w14:paraId="529D4301" w14:textId="77777777" w:rsidR="003B57FC" w:rsidRDefault="003B57FC" w:rsidP="00786C19">
            <w:pPr>
              <w:ind w:firstLine="0"/>
              <w:jc w:val="left"/>
            </w:pPr>
            <w:r>
              <w:t>Структуризация информации и ее анализ, просмотр аналогов, прототип экранной формы</w:t>
            </w:r>
          </w:p>
        </w:tc>
      </w:tr>
      <w:bookmarkEnd w:id="37"/>
    </w:tbl>
    <w:p w14:paraId="5693DC2F" w14:textId="306FDB95" w:rsidR="003B57FC" w:rsidRDefault="003B57FC" w:rsidP="000604B1"/>
    <w:p w14:paraId="4E47C117" w14:textId="77777777" w:rsidR="003B57FC" w:rsidRDefault="003B57FC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170AAAB" w14:textId="2E2AEC81" w:rsidR="003B57FC" w:rsidRDefault="003B57FC" w:rsidP="003B57FC">
      <w:pPr>
        <w:ind w:firstLine="0"/>
      </w:pPr>
      <w:r>
        <w:lastRenderedPageBreak/>
        <w:t>Продолжение таблицы 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1843"/>
        <w:gridCol w:w="2791"/>
        <w:gridCol w:w="2022"/>
      </w:tblGrid>
      <w:tr w:rsidR="003B57FC" w14:paraId="3A90F147" w14:textId="77777777" w:rsidTr="00786C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29" w:type="dxa"/>
            <w:vAlign w:val="center"/>
          </w:tcPr>
          <w:p w14:paraId="1A503286" w14:textId="77777777" w:rsidR="003B57FC" w:rsidRDefault="003B57FC" w:rsidP="00786C19">
            <w:pPr>
              <w:ind w:firstLine="0"/>
              <w:jc w:val="center"/>
            </w:pPr>
            <w:r>
              <w:t>4</w:t>
            </w:r>
          </w:p>
        </w:tc>
        <w:tc>
          <w:tcPr>
            <w:tcW w:w="2410" w:type="dxa"/>
          </w:tcPr>
          <w:p w14:paraId="11AEEE56" w14:textId="77777777" w:rsidR="003B57FC" w:rsidRDefault="003B57FC" w:rsidP="00786C19">
            <w:pPr>
              <w:ind w:firstLine="0"/>
              <w:jc w:val="left"/>
            </w:pPr>
            <w:r>
              <w:t>Программная реализация</w:t>
            </w:r>
          </w:p>
        </w:tc>
        <w:tc>
          <w:tcPr>
            <w:tcW w:w="1843" w:type="dxa"/>
          </w:tcPr>
          <w:p w14:paraId="7EFA20CC" w14:textId="77777777" w:rsidR="003B57FC" w:rsidRDefault="003B57FC" w:rsidP="00786C19">
            <w:pPr>
              <w:ind w:firstLine="0"/>
              <w:jc w:val="left"/>
            </w:pPr>
            <w:r>
              <w:t>2 месяца</w:t>
            </w:r>
          </w:p>
        </w:tc>
        <w:tc>
          <w:tcPr>
            <w:tcW w:w="2791" w:type="dxa"/>
          </w:tcPr>
          <w:p w14:paraId="5CC91DDB" w14:textId="77777777" w:rsidR="003B57FC" w:rsidRDefault="003B57FC" w:rsidP="00786C19">
            <w:pPr>
              <w:ind w:firstLine="0"/>
              <w:jc w:val="left"/>
            </w:pPr>
            <w:r>
              <w:t>Написать интерфейс программы, сделать функции для перехода между режимами игры, реализовать физику объектов, создать счет для вывода результатов.</w:t>
            </w:r>
          </w:p>
        </w:tc>
        <w:tc>
          <w:tcPr>
            <w:tcW w:w="2022" w:type="dxa"/>
          </w:tcPr>
          <w:p w14:paraId="2A8B3C31" w14:textId="77777777" w:rsidR="003B57FC" w:rsidRDefault="003B57FC" w:rsidP="00786C19">
            <w:pPr>
              <w:ind w:firstLine="0"/>
              <w:jc w:val="left"/>
            </w:pPr>
            <w:r>
              <w:t>Черновой вариант игры</w:t>
            </w:r>
          </w:p>
        </w:tc>
      </w:tr>
      <w:tr w:rsidR="003B57FC" w14:paraId="53E533C6" w14:textId="77777777" w:rsidTr="00786C19">
        <w:tc>
          <w:tcPr>
            <w:tcW w:w="1129" w:type="dxa"/>
            <w:vAlign w:val="center"/>
          </w:tcPr>
          <w:p w14:paraId="65850396" w14:textId="77777777" w:rsidR="003B57FC" w:rsidRDefault="003B57FC" w:rsidP="00786C19">
            <w:pPr>
              <w:ind w:firstLine="0"/>
              <w:jc w:val="center"/>
            </w:pPr>
            <w:r>
              <w:t>5</w:t>
            </w:r>
          </w:p>
        </w:tc>
        <w:tc>
          <w:tcPr>
            <w:tcW w:w="2410" w:type="dxa"/>
          </w:tcPr>
          <w:p w14:paraId="3AE786AE" w14:textId="77777777" w:rsidR="003B57FC" w:rsidRDefault="003B57FC" w:rsidP="00786C19">
            <w:pPr>
              <w:ind w:firstLine="0"/>
              <w:jc w:val="left"/>
            </w:pPr>
            <w:r>
              <w:t>Тестирование программы</w:t>
            </w:r>
          </w:p>
        </w:tc>
        <w:tc>
          <w:tcPr>
            <w:tcW w:w="1843" w:type="dxa"/>
          </w:tcPr>
          <w:p w14:paraId="5F269E58" w14:textId="77777777" w:rsidR="003B57FC" w:rsidRDefault="003B57FC" w:rsidP="00786C19">
            <w:pPr>
              <w:ind w:firstLine="0"/>
              <w:jc w:val="left"/>
            </w:pPr>
            <w:r>
              <w:t>1 месяц</w:t>
            </w:r>
          </w:p>
        </w:tc>
        <w:tc>
          <w:tcPr>
            <w:tcW w:w="2791" w:type="dxa"/>
          </w:tcPr>
          <w:p w14:paraId="67958DB4" w14:textId="77777777" w:rsidR="003B57FC" w:rsidRDefault="003B57FC" w:rsidP="00786C19">
            <w:pPr>
              <w:ind w:firstLine="0"/>
              <w:jc w:val="left"/>
            </w:pPr>
            <w:r>
              <w:t>Проверить взаимодействие объектов, траектории рикошетов, правильность подсчета очков, сложность игры против компьютера</w:t>
            </w:r>
          </w:p>
        </w:tc>
        <w:tc>
          <w:tcPr>
            <w:tcW w:w="2022" w:type="dxa"/>
          </w:tcPr>
          <w:p w14:paraId="6F6A1644" w14:textId="77777777" w:rsidR="003B57FC" w:rsidRDefault="003B57FC" w:rsidP="00786C19">
            <w:pPr>
              <w:ind w:firstLine="0"/>
              <w:jc w:val="left"/>
            </w:pPr>
            <w:r>
              <w:t>Список ошибок и багов, которые необходимо исправить</w:t>
            </w:r>
          </w:p>
        </w:tc>
      </w:tr>
      <w:tr w:rsidR="003B57FC" w14:paraId="006450D6" w14:textId="77777777" w:rsidTr="00786C19">
        <w:trPr>
          <w:trHeight w:val="402"/>
        </w:trPr>
        <w:tc>
          <w:tcPr>
            <w:tcW w:w="1129" w:type="dxa"/>
            <w:vAlign w:val="center"/>
          </w:tcPr>
          <w:p w14:paraId="1B00238D" w14:textId="77777777" w:rsidR="003B57FC" w:rsidRDefault="003B57FC" w:rsidP="00786C19">
            <w:pPr>
              <w:ind w:firstLine="0"/>
              <w:jc w:val="center"/>
            </w:pPr>
            <w:r>
              <w:t>6</w:t>
            </w:r>
          </w:p>
        </w:tc>
        <w:tc>
          <w:tcPr>
            <w:tcW w:w="2410" w:type="dxa"/>
          </w:tcPr>
          <w:p w14:paraId="6F608BEC" w14:textId="77777777" w:rsidR="003B57FC" w:rsidRDefault="003B57FC" w:rsidP="00786C19">
            <w:pPr>
              <w:ind w:firstLine="0"/>
              <w:jc w:val="left"/>
            </w:pPr>
            <w:r>
              <w:t>Доработка программы</w:t>
            </w:r>
          </w:p>
        </w:tc>
        <w:tc>
          <w:tcPr>
            <w:tcW w:w="1843" w:type="dxa"/>
          </w:tcPr>
          <w:p w14:paraId="65E4C34F" w14:textId="77777777" w:rsidR="003B57FC" w:rsidRDefault="003B57FC" w:rsidP="00786C19">
            <w:pPr>
              <w:ind w:firstLine="0"/>
              <w:jc w:val="left"/>
            </w:pPr>
            <w:r>
              <w:t xml:space="preserve">1 месяц </w:t>
            </w:r>
          </w:p>
        </w:tc>
        <w:tc>
          <w:tcPr>
            <w:tcW w:w="2791" w:type="dxa"/>
          </w:tcPr>
          <w:p w14:paraId="1425A12B" w14:textId="77777777" w:rsidR="003B57FC" w:rsidRDefault="003B57FC" w:rsidP="00786C19">
            <w:pPr>
              <w:ind w:firstLine="0"/>
              <w:jc w:val="left"/>
            </w:pPr>
            <w:r>
              <w:t>Исправление ошибок, зависаний и вылетов</w:t>
            </w:r>
          </w:p>
        </w:tc>
        <w:tc>
          <w:tcPr>
            <w:tcW w:w="2022" w:type="dxa"/>
          </w:tcPr>
          <w:p w14:paraId="02A49E94" w14:textId="77777777" w:rsidR="003B57FC" w:rsidRDefault="003B57FC" w:rsidP="00786C19">
            <w:pPr>
              <w:ind w:firstLine="0"/>
              <w:jc w:val="left"/>
            </w:pPr>
            <w:r>
              <w:t>Игра с исправленными ошибками и без проблем в использовании</w:t>
            </w:r>
          </w:p>
        </w:tc>
      </w:tr>
      <w:tr w:rsidR="003B57FC" w14:paraId="33AB3368" w14:textId="77777777" w:rsidTr="00786C19">
        <w:trPr>
          <w:trHeight w:val="402"/>
        </w:trPr>
        <w:tc>
          <w:tcPr>
            <w:tcW w:w="1129" w:type="dxa"/>
            <w:vAlign w:val="center"/>
          </w:tcPr>
          <w:p w14:paraId="237DD6A5" w14:textId="77777777" w:rsidR="003B57FC" w:rsidRDefault="003B57FC" w:rsidP="00786C19">
            <w:pPr>
              <w:ind w:firstLine="0"/>
              <w:jc w:val="center"/>
            </w:pPr>
            <w:r>
              <w:t>7</w:t>
            </w:r>
          </w:p>
        </w:tc>
        <w:tc>
          <w:tcPr>
            <w:tcW w:w="2410" w:type="dxa"/>
          </w:tcPr>
          <w:p w14:paraId="2DA04B8F" w14:textId="77777777" w:rsidR="003B57FC" w:rsidRDefault="003B57FC" w:rsidP="00786C19">
            <w:pPr>
              <w:ind w:firstLine="0"/>
              <w:jc w:val="left"/>
            </w:pPr>
            <w:r>
              <w:t>Подготовка рабочей документации</w:t>
            </w:r>
          </w:p>
        </w:tc>
        <w:tc>
          <w:tcPr>
            <w:tcW w:w="1843" w:type="dxa"/>
          </w:tcPr>
          <w:p w14:paraId="797F6B70" w14:textId="77777777" w:rsidR="003B57FC" w:rsidRDefault="003B57FC" w:rsidP="00786C19">
            <w:pPr>
              <w:ind w:firstLine="0"/>
              <w:jc w:val="left"/>
            </w:pPr>
            <w:r>
              <w:t>2 недели</w:t>
            </w:r>
          </w:p>
        </w:tc>
        <w:tc>
          <w:tcPr>
            <w:tcW w:w="2791" w:type="dxa"/>
          </w:tcPr>
          <w:p w14:paraId="28499443" w14:textId="77777777" w:rsidR="003B57FC" w:rsidRDefault="003B57FC" w:rsidP="00786C19">
            <w:pPr>
              <w:ind w:firstLine="0"/>
              <w:jc w:val="left"/>
            </w:pPr>
            <w:r>
              <w:t>Написать всю необходимую документацию, требуемую в техническом задании</w:t>
            </w:r>
          </w:p>
        </w:tc>
        <w:tc>
          <w:tcPr>
            <w:tcW w:w="2022" w:type="dxa"/>
          </w:tcPr>
          <w:p w14:paraId="29C98976" w14:textId="77777777" w:rsidR="003B57FC" w:rsidRDefault="003B57FC" w:rsidP="00786C19">
            <w:pPr>
              <w:ind w:firstLine="0"/>
              <w:jc w:val="left"/>
            </w:pPr>
            <w:r>
              <w:t>Пакет рабочей документации</w:t>
            </w:r>
          </w:p>
        </w:tc>
      </w:tr>
      <w:tr w:rsidR="003B57FC" w14:paraId="404638B5" w14:textId="77777777" w:rsidTr="00786C19">
        <w:trPr>
          <w:trHeight w:val="402"/>
        </w:trPr>
        <w:tc>
          <w:tcPr>
            <w:tcW w:w="1129" w:type="dxa"/>
            <w:vAlign w:val="center"/>
          </w:tcPr>
          <w:p w14:paraId="49DFF7D2" w14:textId="77777777" w:rsidR="003B57FC" w:rsidRDefault="003B57FC" w:rsidP="00786C19">
            <w:pPr>
              <w:ind w:firstLine="0"/>
              <w:jc w:val="center"/>
            </w:pPr>
            <w:r>
              <w:t>8</w:t>
            </w:r>
          </w:p>
        </w:tc>
        <w:tc>
          <w:tcPr>
            <w:tcW w:w="2410" w:type="dxa"/>
          </w:tcPr>
          <w:p w14:paraId="3033015E" w14:textId="77777777" w:rsidR="003B57FC" w:rsidRDefault="003B57FC" w:rsidP="00786C19">
            <w:pPr>
              <w:ind w:firstLine="0"/>
              <w:jc w:val="left"/>
            </w:pPr>
            <w:r>
              <w:t>Внедрение</w:t>
            </w:r>
          </w:p>
        </w:tc>
        <w:tc>
          <w:tcPr>
            <w:tcW w:w="1843" w:type="dxa"/>
          </w:tcPr>
          <w:p w14:paraId="2FC830F7" w14:textId="77777777" w:rsidR="003B57FC" w:rsidRDefault="003B57FC" w:rsidP="00786C19">
            <w:pPr>
              <w:ind w:firstLine="0"/>
              <w:jc w:val="left"/>
            </w:pPr>
            <w:r>
              <w:t>2 недели</w:t>
            </w:r>
          </w:p>
        </w:tc>
        <w:tc>
          <w:tcPr>
            <w:tcW w:w="2791" w:type="dxa"/>
          </w:tcPr>
          <w:p w14:paraId="2E0B47F4" w14:textId="77777777" w:rsidR="003B57FC" w:rsidRDefault="003B57FC" w:rsidP="00786C19">
            <w:pPr>
              <w:ind w:firstLine="0"/>
              <w:jc w:val="left"/>
            </w:pPr>
            <w:r>
              <w:t>Составление плана для внедрения системы</w:t>
            </w:r>
          </w:p>
        </w:tc>
        <w:tc>
          <w:tcPr>
            <w:tcW w:w="2022" w:type="dxa"/>
          </w:tcPr>
          <w:p w14:paraId="01D4156A" w14:textId="18300734" w:rsidR="003B57FC" w:rsidRDefault="00A24F64" w:rsidP="00786C19">
            <w:pPr>
              <w:ind w:firstLine="0"/>
              <w:jc w:val="left"/>
            </w:pPr>
            <w:r>
              <w:t>Установленная игра, которой можно пользоваться</w:t>
            </w:r>
          </w:p>
        </w:tc>
      </w:tr>
    </w:tbl>
    <w:p w14:paraId="191E09EF" w14:textId="77777777" w:rsidR="00C64F17" w:rsidRDefault="00C64F17" w:rsidP="000604B1"/>
    <w:p w14:paraId="3CD5A045" w14:textId="77777777" w:rsidR="00050895" w:rsidRDefault="00050895" w:rsidP="00050895">
      <w:pPr>
        <w:ind w:firstLine="0"/>
      </w:pPr>
    </w:p>
    <w:p w14:paraId="400F3503" w14:textId="77777777" w:rsidR="00050895" w:rsidRDefault="00050895" w:rsidP="00050895">
      <w:pPr>
        <w:ind w:firstLine="0"/>
      </w:pPr>
    </w:p>
    <w:p w14:paraId="1089EBAE" w14:textId="4798EA5B" w:rsidR="00C64F17" w:rsidRDefault="00C64F17" w:rsidP="000604B1"/>
    <w:p w14:paraId="7E2B9E48" w14:textId="5658A605" w:rsidR="008F6FA6" w:rsidRPr="008F6FA6" w:rsidRDefault="008F6FA6" w:rsidP="008F6FA6">
      <w:pPr>
        <w:pStyle w:val="1"/>
      </w:pPr>
      <w:bookmarkStart w:id="38" w:name="_Toc197357886"/>
      <w:r>
        <w:lastRenderedPageBreak/>
        <w:t>Требования к документированию</w:t>
      </w:r>
      <w:bookmarkEnd w:id="2"/>
      <w:bookmarkEnd w:id="3"/>
      <w:bookmarkEnd w:id="38"/>
    </w:p>
    <w:p w14:paraId="17CEB9FF" w14:textId="77777777" w:rsidR="003B57FC" w:rsidRDefault="003B57FC" w:rsidP="003B57FC">
      <w:r>
        <w:t xml:space="preserve">Состав программной документации должен включать в себя: </w:t>
      </w:r>
    </w:p>
    <w:p w14:paraId="70C22AF3" w14:textId="77777777" w:rsidR="003B57FC" w:rsidRDefault="003B57FC" w:rsidP="003B57FC">
      <w:pPr>
        <w:pStyle w:val="a0"/>
        <w:numPr>
          <w:ilvl w:val="0"/>
          <w:numId w:val="34"/>
        </w:numPr>
        <w:tabs>
          <w:tab w:val="clear" w:pos="1276"/>
          <w:tab w:val="left" w:pos="1134"/>
        </w:tabs>
        <w:ind w:left="0" w:firstLine="851"/>
      </w:pPr>
      <w:r>
        <w:t xml:space="preserve">техническое задание, содержащее требования к разработке проекта, его цель, задачи, этапы и сроки выполнения работ, описание предметной области, требования к интерфейсу, определения и перечень сокращений, а также порядок их сдачи; </w:t>
      </w:r>
    </w:p>
    <w:p w14:paraId="63F698C6" w14:textId="77777777" w:rsidR="003B57FC" w:rsidRDefault="003B57FC" w:rsidP="003B57FC">
      <w:pPr>
        <w:pStyle w:val="a0"/>
        <w:numPr>
          <w:ilvl w:val="0"/>
          <w:numId w:val="34"/>
        </w:numPr>
        <w:tabs>
          <w:tab w:val="clear" w:pos="1276"/>
          <w:tab w:val="left" w:pos="1134"/>
        </w:tabs>
        <w:ind w:left="0" w:firstLine="851"/>
      </w:pPr>
      <w:r>
        <w:t>программа и методика испытаний, предназначенная для проверки функций программы и ее соответствия требованиям технического задания;</w:t>
      </w:r>
    </w:p>
    <w:p w14:paraId="064FBE5F" w14:textId="77777777" w:rsidR="003B57FC" w:rsidRDefault="003B57FC" w:rsidP="003B57FC">
      <w:pPr>
        <w:pStyle w:val="a0"/>
        <w:numPr>
          <w:ilvl w:val="0"/>
          <w:numId w:val="34"/>
        </w:numPr>
        <w:tabs>
          <w:tab w:val="clear" w:pos="1276"/>
          <w:tab w:val="left" w:pos="1134"/>
        </w:tabs>
        <w:ind w:left="0" w:firstLine="851"/>
      </w:pPr>
      <w:r>
        <w:t>руководство пользователя, содержащее инструкции по эксплуатации программы и описание ее функций;</w:t>
      </w:r>
    </w:p>
    <w:p w14:paraId="3C46FF34" w14:textId="77777777" w:rsidR="003B57FC" w:rsidRDefault="003B57FC" w:rsidP="003B57FC">
      <w:pPr>
        <w:pStyle w:val="a0"/>
        <w:numPr>
          <w:ilvl w:val="0"/>
          <w:numId w:val="34"/>
        </w:numPr>
        <w:tabs>
          <w:tab w:val="clear" w:pos="1276"/>
          <w:tab w:val="left" w:pos="1134"/>
        </w:tabs>
        <w:ind w:left="0" w:firstLine="851"/>
      </w:pPr>
      <w:r>
        <w:t>отчётная документация, содержащая описание результата проделанной работы в процессе разработки.</w:t>
      </w:r>
    </w:p>
    <w:p w14:paraId="0AB94CAE" w14:textId="77777777" w:rsidR="003B57FC" w:rsidRDefault="003B57FC" w:rsidP="003B57FC">
      <w:pPr>
        <w:tabs>
          <w:tab w:val="left" w:pos="1134"/>
        </w:tabs>
      </w:pPr>
      <w:r>
        <w:t>Все вышеперечисленные документы должны быть написаны с учётом требований:</w:t>
      </w:r>
    </w:p>
    <w:p w14:paraId="01BF5A13" w14:textId="77777777" w:rsidR="003B57FC" w:rsidRDefault="003B57FC" w:rsidP="003B57FC">
      <w:pPr>
        <w:pStyle w:val="a0"/>
        <w:numPr>
          <w:ilvl w:val="0"/>
          <w:numId w:val="40"/>
        </w:numPr>
        <w:tabs>
          <w:tab w:val="clear" w:pos="1276"/>
          <w:tab w:val="left" w:pos="1134"/>
        </w:tabs>
        <w:ind w:left="0" w:firstLine="851"/>
      </w:pPr>
      <w:r>
        <w:t>ГОСТ 34.602-2020. «Комплекс стандартов на авто</w:t>
      </w:r>
      <w:r w:rsidRPr="00CA587B">
        <w:t>м</w:t>
      </w:r>
      <w:r>
        <w:t>атизированные систем</w:t>
      </w:r>
      <w:r w:rsidRPr="00CA587B">
        <w:t>ы</w:t>
      </w:r>
      <w:r>
        <w:t>.</w:t>
      </w:r>
      <w:r w:rsidRPr="00CA587B">
        <w:t xml:space="preserve"> Техническое задание на создание автоматизированной системы</w:t>
      </w:r>
      <w:r>
        <w:t>»;</w:t>
      </w:r>
    </w:p>
    <w:p w14:paraId="24EF3A7C" w14:textId="77777777" w:rsidR="003B57FC" w:rsidRDefault="003B57FC" w:rsidP="003B57FC">
      <w:pPr>
        <w:pStyle w:val="a0"/>
        <w:numPr>
          <w:ilvl w:val="0"/>
          <w:numId w:val="40"/>
        </w:numPr>
        <w:tabs>
          <w:tab w:val="clear" w:pos="1276"/>
          <w:tab w:val="left" w:pos="1134"/>
        </w:tabs>
        <w:ind w:left="0" w:firstLine="851"/>
        <w:jc w:val="left"/>
      </w:pPr>
      <w:r>
        <w:t xml:space="preserve">СТП </w:t>
      </w:r>
      <w:proofErr w:type="spellStart"/>
      <w:r>
        <w:t>ВятГУ</w:t>
      </w:r>
      <w:proofErr w:type="spellEnd"/>
      <w:r>
        <w:t xml:space="preserve"> 101-2004. «Общие требования к оформлению текстовых документов»;</w:t>
      </w:r>
    </w:p>
    <w:p w14:paraId="08A367A4" w14:textId="77777777" w:rsidR="003B57FC" w:rsidRDefault="003B57FC" w:rsidP="003B57FC">
      <w:pPr>
        <w:pStyle w:val="a0"/>
        <w:numPr>
          <w:ilvl w:val="0"/>
          <w:numId w:val="40"/>
        </w:numPr>
        <w:tabs>
          <w:tab w:val="clear" w:pos="1276"/>
          <w:tab w:val="left" w:pos="1134"/>
        </w:tabs>
        <w:ind w:left="0" w:firstLine="851"/>
      </w:pPr>
      <w:r>
        <w:t>ГОСТ Р 5979</w:t>
      </w:r>
      <w:r w:rsidRPr="00533C9D">
        <w:t>2</w:t>
      </w:r>
      <w:r>
        <w:t>-2021. «Информационные технологии. Комплекс стандартов на автоматизированные системы. Виды испытаний автоматизированных систем»;</w:t>
      </w:r>
    </w:p>
    <w:p w14:paraId="7FCBB8B8" w14:textId="77777777" w:rsidR="003B57FC" w:rsidRDefault="003B57FC" w:rsidP="003B57FC">
      <w:pPr>
        <w:pStyle w:val="a0"/>
        <w:numPr>
          <w:ilvl w:val="0"/>
          <w:numId w:val="40"/>
        </w:numPr>
        <w:tabs>
          <w:tab w:val="clear" w:pos="1276"/>
          <w:tab w:val="left" w:pos="1134"/>
        </w:tabs>
        <w:ind w:left="0" w:firstLine="851"/>
      </w:pPr>
      <w:r>
        <w:t>ГОСТ Р 59795-2021. «К</w:t>
      </w:r>
      <w:r w:rsidRPr="00F0713B">
        <w:t>омплекс стандартов на автоматизированные системы</w:t>
      </w:r>
      <w:r>
        <w:t>.</w:t>
      </w:r>
      <w:r w:rsidRPr="00F0713B">
        <w:t xml:space="preserve"> Автоматизированные системы. Требования к содержанию документов</w:t>
      </w:r>
      <w:r>
        <w:t>»;</w:t>
      </w:r>
    </w:p>
    <w:p w14:paraId="457A693F" w14:textId="77777777" w:rsidR="003B57FC" w:rsidRDefault="003B57FC" w:rsidP="003B57FC">
      <w:pPr>
        <w:pStyle w:val="a0"/>
        <w:numPr>
          <w:ilvl w:val="0"/>
          <w:numId w:val="41"/>
        </w:numPr>
        <w:tabs>
          <w:tab w:val="clear" w:pos="1276"/>
          <w:tab w:val="left" w:pos="1134"/>
        </w:tabs>
        <w:ind w:left="0" w:firstLine="851"/>
      </w:pPr>
      <w:r w:rsidRPr="00CA587B">
        <w:t xml:space="preserve">ГОСТ 7.32-2017. </w:t>
      </w:r>
      <w:r>
        <w:t>«</w:t>
      </w:r>
      <w:r w:rsidRPr="00CA587B">
        <w:t>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оформления"</w:t>
      </w:r>
      <w:r>
        <w:t>.</w:t>
      </w:r>
    </w:p>
    <w:p w14:paraId="7B6B34AB" w14:textId="5645DDA4" w:rsidR="001F1610" w:rsidRDefault="001F1610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31FC06BF" w14:textId="7F2A4789" w:rsidR="001F1610" w:rsidRDefault="001F1610" w:rsidP="001F1610">
      <w:pPr>
        <w:pStyle w:val="1"/>
      </w:pPr>
      <w:bookmarkStart w:id="39" w:name="_Toc197357887"/>
      <w:r>
        <w:lastRenderedPageBreak/>
        <w:t>Требования к приемо-сдаточным испытаниям</w:t>
      </w:r>
      <w:bookmarkEnd w:id="39"/>
    </w:p>
    <w:p w14:paraId="6AC904FA" w14:textId="77777777" w:rsidR="003B57FC" w:rsidRDefault="003B57FC" w:rsidP="003B57FC">
      <w:r>
        <w:t xml:space="preserve">Испытания проводятся комиссией, в состав которой входят представители заказчика: </w:t>
      </w:r>
    </w:p>
    <w:p w14:paraId="3CD0D7B1" w14:textId="77777777" w:rsidR="003B57FC" w:rsidRDefault="003B57FC" w:rsidP="003B57FC">
      <w:pPr>
        <w:pStyle w:val="a0"/>
        <w:numPr>
          <w:ilvl w:val="0"/>
          <w:numId w:val="42"/>
        </w:numPr>
        <w:tabs>
          <w:tab w:val="clear" w:pos="1276"/>
          <w:tab w:val="left" w:pos="1134"/>
        </w:tabs>
        <w:ind w:left="0" w:firstLine="851"/>
      </w:pPr>
      <w:r>
        <w:rPr>
          <w:color w:val="000000"/>
        </w:rPr>
        <w:t>преподаватель по «МДК 05.05 Анализ и разработка технических заданий» Жукова Мария Николаевна</w:t>
      </w:r>
      <w:r>
        <w:t>;</w:t>
      </w:r>
    </w:p>
    <w:p w14:paraId="32EF784B" w14:textId="77777777" w:rsidR="003B57FC" w:rsidRDefault="003B57FC" w:rsidP="003B57FC">
      <w:pPr>
        <w:pStyle w:val="a0"/>
        <w:numPr>
          <w:ilvl w:val="0"/>
          <w:numId w:val="42"/>
        </w:numPr>
        <w:tabs>
          <w:tab w:val="clear" w:pos="1276"/>
          <w:tab w:val="left" w:pos="1134"/>
        </w:tabs>
        <w:ind w:left="0" w:firstLine="851"/>
      </w:pPr>
      <w:r>
        <w:t>руководитель образовательной программы Чистяков Геннадий Андреевич;</w:t>
      </w:r>
    </w:p>
    <w:p w14:paraId="27E6AAAB" w14:textId="77777777" w:rsidR="003B57FC" w:rsidRDefault="003B57FC" w:rsidP="003B57FC">
      <w:pPr>
        <w:pStyle w:val="a0"/>
        <w:numPr>
          <w:ilvl w:val="0"/>
          <w:numId w:val="42"/>
        </w:numPr>
        <w:tabs>
          <w:tab w:val="clear" w:pos="1276"/>
          <w:tab w:val="left" w:pos="1134"/>
        </w:tabs>
        <w:ind w:left="0" w:firstLine="851"/>
      </w:pPr>
      <w:r>
        <w:t xml:space="preserve">преподаватель по учебной практике Крутиков Александр Константинович; </w:t>
      </w:r>
    </w:p>
    <w:p w14:paraId="572E184B" w14:textId="77777777" w:rsidR="003B57FC" w:rsidRDefault="003B57FC" w:rsidP="003B57FC">
      <w:pPr>
        <w:pStyle w:val="afc"/>
        <w:keepLines/>
        <w:numPr>
          <w:ilvl w:val="0"/>
          <w:numId w:val="42"/>
        </w:numPr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</w:pPr>
      <w:r>
        <w:rPr>
          <w:color w:val="000000"/>
        </w:rPr>
        <w:t>преподаватель по «МДК 06.01 Внедрение информационных систем» Самоделкин Павел Андреевич</w:t>
      </w:r>
      <w:r w:rsidRPr="009E09C2">
        <w:t>.</w:t>
      </w:r>
    </w:p>
    <w:p w14:paraId="1E66DB9A" w14:textId="77777777" w:rsidR="003B57FC" w:rsidRDefault="003B57FC" w:rsidP="003B57FC">
      <w:r>
        <w:t xml:space="preserve">Приемо-сдаточные испытания программы должны проводиться согласно разработанной и согласованной документации «Программы и методики испытаний». </w:t>
      </w:r>
    </w:p>
    <w:p w14:paraId="6B035B10" w14:textId="77777777" w:rsidR="003B57FC" w:rsidRDefault="003B57FC" w:rsidP="003B57FC">
      <w:r>
        <w:t xml:space="preserve">Во время испытаний комиссия проверяет работу программы в соответствии со следующими позициями: </w:t>
      </w:r>
    </w:p>
    <w:p w14:paraId="7AC976E2" w14:textId="77777777" w:rsidR="003B57FC" w:rsidRDefault="003B57FC" w:rsidP="003B57FC">
      <w:pPr>
        <w:pStyle w:val="a0"/>
        <w:numPr>
          <w:ilvl w:val="0"/>
          <w:numId w:val="43"/>
        </w:numPr>
        <w:tabs>
          <w:tab w:val="clear" w:pos="1276"/>
          <w:tab w:val="left" w:pos="1134"/>
        </w:tabs>
        <w:ind w:left="0" w:firstLine="851"/>
      </w:pPr>
      <w:r>
        <w:t xml:space="preserve">набор функциональных тестов; </w:t>
      </w:r>
    </w:p>
    <w:p w14:paraId="1DE2C8E5" w14:textId="77777777" w:rsidR="003B57FC" w:rsidRDefault="003B57FC" w:rsidP="003B57FC">
      <w:pPr>
        <w:pStyle w:val="a0"/>
        <w:numPr>
          <w:ilvl w:val="0"/>
          <w:numId w:val="43"/>
        </w:numPr>
        <w:tabs>
          <w:tab w:val="clear" w:pos="1276"/>
          <w:tab w:val="left" w:pos="1134"/>
        </w:tabs>
        <w:ind w:left="0" w:firstLine="851"/>
      </w:pPr>
      <w:r>
        <w:t xml:space="preserve">корректное функционирование заданных в техническом задании функций; </w:t>
      </w:r>
    </w:p>
    <w:p w14:paraId="2041B85C" w14:textId="77777777" w:rsidR="003B57FC" w:rsidRDefault="003B57FC" w:rsidP="003B57FC">
      <w:pPr>
        <w:pStyle w:val="a0"/>
        <w:numPr>
          <w:ilvl w:val="0"/>
          <w:numId w:val="43"/>
        </w:numPr>
        <w:tabs>
          <w:tab w:val="clear" w:pos="1276"/>
          <w:tab w:val="left" w:pos="1134"/>
        </w:tabs>
        <w:ind w:left="0" w:firstLine="851"/>
      </w:pPr>
      <w:r>
        <w:t xml:space="preserve">возможность функционирования на ПК с указанными минимальными системными требованиями. </w:t>
      </w:r>
    </w:p>
    <w:p w14:paraId="144A599F" w14:textId="77777777" w:rsidR="003B57FC" w:rsidRDefault="003B57FC" w:rsidP="003B57FC">
      <w:r>
        <w:t xml:space="preserve">Комиссии должны быть представлены эксплуатационные документы, разработанная программа и доклад. </w:t>
      </w:r>
    </w:p>
    <w:p w14:paraId="035CE515" w14:textId="77777777" w:rsidR="003B57FC" w:rsidRDefault="003B57FC" w:rsidP="003B57FC">
      <w:r>
        <w:t xml:space="preserve">Структура доклада должна отражать следующие вопросы разработки: </w:t>
      </w:r>
    </w:p>
    <w:p w14:paraId="1DCD1293" w14:textId="77777777" w:rsidR="003B57FC" w:rsidRDefault="003B57FC" w:rsidP="003B57FC">
      <w:pPr>
        <w:pStyle w:val="a0"/>
        <w:numPr>
          <w:ilvl w:val="0"/>
          <w:numId w:val="44"/>
        </w:numPr>
        <w:tabs>
          <w:tab w:val="clear" w:pos="1276"/>
          <w:tab w:val="left" w:pos="1134"/>
        </w:tabs>
        <w:ind w:left="0" w:firstLine="851"/>
      </w:pPr>
      <w:r>
        <w:t>краткое описание задачи;</w:t>
      </w:r>
    </w:p>
    <w:p w14:paraId="5F4E50DD" w14:textId="77777777" w:rsidR="003B57FC" w:rsidRDefault="003B57FC" w:rsidP="003B57FC">
      <w:pPr>
        <w:pStyle w:val="a0"/>
        <w:numPr>
          <w:ilvl w:val="0"/>
          <w:numId w:val="44"/>
        </w:numPr>
        <w:tabs>
          <w:tab w:val="clear" w:pos="1276"/>
          <w:tab w:val="left" w:pos="1134"/>
        </w:tabs>
        <w:ind w:left="0" w:firstLine="851"/>
      </w:pPr>
      <w:r>
        <w:t xml:space="preserve">результаты рассмотрения предметной области, аналогов, описание проблематики; </w:t>
      </w:r>
    </w:p>
    <w:p w14:paraId="5A8128B7" w14:textId="77777777" w:rsidR="003B57FC" w:rsidRDefault="003B57FC" w:rsidP="003B57FC">
      <w:pPr>
        <w:pStyle w:val="a0"/>
        <w:numPr>
          <w:ilvl w:val="0"/>
          <w:numId w:val="44"/>
        </w:numPr>
        <w:tabs>
          <w:tab w:val="clear" w:pos="1276"/>
          <w:tab w:val="left" w:pos="1134"/>
        </w:tabs>
        <w:ind w:left="0" w:firstLine="851"/>
      </w:pPr>
      <w:r>
        <w:t xml:space="preserve">описание этапа проектирования, возникавших проблем и путей их решения; </w:t>
      </w:r>
    </w:p>
    <w:p w14:paraId="2803ED0B" w14:textId="4E688F4D" w:rsidR="003B57FC" w:rsidRPr="00955740" w:rsidRDefault="003B57FC" w:rsidP="003B57FC">
      <w:pPr>
        <w:pStyle w:val="a0"/>
        <w:numPr>
          <w:ilvl w:val="0"/>
          <w:numId w:val="44"/>
        </w:numPr>
        <w:tabs>
          <w:tab w:val="clear" w:pos="1276"/>
          <w:tab w:val="left" w:pos="1134"/>
        </w:tabs>
        <w:ind w:left="0" w:firstLine="851"/>
      </w:pPr>
      <w:r>
        <w:t xml:space="preserve">выводы по результатам работы. </w:t>
      </w:r>
    </w:p>
    <w:p w14:paraId="5154D31D" w14:textId="2F9B5C70" w:rsidR="00F7087D" w:rsidRDefault="00F7087D" w:rsidP="00AB381C">
      <w:pPr>
        <w:ind w:firstLine="709"/>
      </w:pPr>
    </w:p>
    <w:sectPr w:rsidR="00F7087D" w:rsidSect="00D2756B">
      <w:headerReference w:type="default" r:id="rId19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4B242" w14:textId="77777777" w:rsidR="00DB7730" w:rsidRDefault="00DB7730">
      <w:pPr>
        <w:spacing w:before="0" w:line="240" w:lineRule="auto"/>
      </w:pPr>
      <w:r>
        <w:separator/>
      </w:r>
    </w:p>
  </w:endnote>
  <w:endnote w:type="continuationSeparator" w:id="0">
    <w:p w14:paraId="52427BCF" w14:textId="77777777" w:rsidR="00DB7730" w:rsidRDefault="00DB7730">
      <w:pPr>
        <w:spacing w:before="0" w:line="240" w:lineRule="auto"/>
      </w:pPr>
      <w:r>
        <w:continuationSeparator/>
      </w:r>
    </w:p>
  </w:endnote>
  <w:endnote w:type="continuationNotice" w:id="1">
    <w:p w14:paraId="6B7BF9ED" w14:textId="77777777" w:rsidR="00DB7730" w:rsidRDefault="00DB7730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B719B" w14:textId="77777777" w:rsidR="00DB7730" w:rsidRDefault="00DB7730" w:rsidP="00990EAC">
      <w:pPr>
        <w:spacing w:before="0" w:line="240" w:lineRule="auto"/>
      </w:pPr>
      <w:r>
        <w:separator/>
      </w:r>
    </w:p>
  </w:footnote>
  <w:footnote w:type="continuationSeparator" w:id="0">
    <w:p w14:paraId="6C55B11A" w14:textId="77777777" w:rsidR="00DB7730" w:rsidRDefault="00DB7730" w:rsidP="00990EAC">
      <w:pPr>
        <w:spacing w:before="0" w:line="240" w:lineRule="auto"/>
      </w:pPr>
      <w:r>
        <w:continuationSeparator/>
      </w:r>
    </w:p>
  </w:footnote>
  <w:footnote w:type="continuationNotice" w:id="1">
    <w:p w14:paraId="50A9C52D" w14:textId="77777777" w:rsidR="00DB7730" w:rsidRDefault="00DB7730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A661E88"/>
    <w:multiLevelType w:val="hybridMultilevel"/>
    <w:tmpl w:val="1262771A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CF40F4E"/>
    <w:multiLevelType w:val="hybridMultilevel"/>
    <w:tmpl w:val="916E9846"/>
    <w:lvl w:ilvl="0" w:tplc="94C2651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EC54DA6"/>
    <w:multiLevelType w:val="hybridMultilevel"/>
    <w:tmpl w:val="379E2AC8"/>
    <w:lvl w:ilvl="0" w:tplc="2AE04E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A7835"/>
    <w:multiLevelType w:val="multilevel"/>
    <w:tmpl w:val="A51006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15D6C"/>
    <w:multiLevelType w:val="hybridMultilevel"/>
    <w:tmpl w:val="9D2E7930"/>
    <w:lvl w:ilvl="0" w:tplc="2AE04E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EF59B8"/>
    <w:multiLevelType w:val="multilevel"/>
    <w:tmpl w:val="4E3A7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7BD3147"/>
    <w:multiLevelType w:val="hybridMultilevel"/>
    <w:tmpl w:val="5F245F12"/>
    <w:lvl w:ilvl="0" w:tplc="2AE04E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3" w15:restartNumberingAfterBreak="0">
    <w:nsid w:val="2C880C9D"/>
    <w:multiLevelType w:val="hybridMultilevel"/>
    <w:tmpl w:val="2F9CFBD8"/>
    <w:lvl w:ilvl="0" w:tplc="2AE04E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DCD4E06"/>
    <w:multiLevelType w:val="hybridMultilevel"/>
    <w:tmpl w:val="F9527E70"/>
    <w:lvl w:ilvl="0" w:tplc="2AE04E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0962B9B"/>
    <w:multiLevelType w:val="hybridMultilevel"/>
    <w:tmpl w:val="20FCEFDA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7" w15:restartNumberingAfterBreak="0">
    <w:nsid w:val="34085180"/>
    <w:multiLevelType w:val="hybridMultilevel"/>
    <w:tmpl w:val="D0E430AA"/>
    <w:lvl w:ilvl="0" w:tplc="2AE04E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A243F23"/>
    <w:multiLevelType w:val="hybridMultilevel"/>
    <w:tmpl w:val="E6A616B8"/>
    <w:lvl w:ilvl="0" w:tplc="2AE04E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B2B30B6"/>
    <w:multiLevelType w:val="hybridMultilevel"/>
    <w:tmpl w:val="ED78BC7A"/>
    <w:lvl w:ilvl="0" w:tplc="74C083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721B26"/>
    <w:multiLevelType w:val="hybridMultilevel"/>
    <w:tmpl w:val="536E28BA"/>
    <w:lvl w:ilvl="0" w:tplc="2AE04E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754374A"/>
    <w:multiLevelType w:val="hybridMultilevel"/>
    <w:tmpl w:val="BF849F78"/>
    <w:lvl w:ilvl="0" w:tplc="2AE04E3E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8" w15:restartNumberingAfterBreak="0">
    <w:nsid w:val="48AA71A4"/>
    <w:multiLevelType w:val="hybridMultilevel"/>
    <w:tmpl w:val="EBA494B2"/>
    <w:lvl w:ilvl="0" w:tplc="74C083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4A7A01E9"/>
    <w:multiLevelType w:val="hybridMultilevel"/>
    <w:tmpl w:val="C97AF9FA"/>
    <w:lvl w:ilvl="0" w:tplc="2AE04E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C9D67E9"/>
    <w:multiLevelType w:val="hybridMultilevel"/>
    <w:tmpl w:val="1FE631DA"/>
    <w:lvl w:ilvl="0" w:tplc="74C083C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4E6D65CE"/>
    <w:multiLevelType w:val="hybridMultilevel"/>
    <w:tmpl w:val="B8728B6C"/>
    <w:lvl w:ilvl="0" w:tplc="2AE04E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4F523A12"/>
    <w:multiLevelType w:val="hybridMultilevel"/>
    <w:tmpl w:val="2376E59C"/>
    <w:lvl w:ilvl="0" w:tplc="2AE04E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4030B24"/>
    <w:multiLevelType w:val="hybridMultilevel"/>
    <w:tmpl w:val="3FA2A0CC"/>
    <w:lvl w:ilvl="0" w:tplc="2AE04E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4380978"/>
    <w:multiLevelType w:val="hybridMultilevel"/>
    <w:tmpl w:val="02A23DD6"/>
    <w:lvl w:ilvl="0" w:tplc="2AE04E3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274766"/>
    <w:multiLevelType w:val="hybridMultilevel"/>
    <w:tmpl w:val="8CDA2F34"/>
    <w:lvl w:ilvl="0" w:tplc="2AE04E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346223F"/>
    <w:multiLevelType w:val="hybridMultilevel"/>
    <w:tmpl w:val="0DC0D502"/>
    <w:lvl w:ilvl="0" w:tplc="2AE04E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4647BA1"/>
    <w:multiLevelType w:val="hybridMultilevel"/>
    <w:tmpl w:val="387A00EE"/>
    <w:lvl w:ilvl="0" w:tplc="FA66C65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9E47413"/>
    <w:multiLevelType w:val="hybridMultilevel"/>
    <w:tmpl w:val="BC26985E"/>
    <w:lvl w:ilvl="0" w:tplc="2AE04E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D0A436F"/>
    <w:multiLevelType w:val="hybridMultilevel"/>
    <w:tmpl w:val="81C8749A"/>
    <w:lvl w:ilvl="0" w:tplc="2AE04E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6"/>
  </w:num>
  <w:num w:numId="5">
    <w:abstractNumId w:val="7"/>
  </w:num>
  <w:num w:numId="6">
    <w:abstractNumId w:val="21"/>
  </w:num>
  <w:num w:numId="7">
    <w:abstractNumId w:val="26"/>
  </w:num>
  <w:num w:numId="8">
    <w:abstractNumId w:val="35"/>
  </w:num>
  <w:num w:numId="9">
    <w:abstractNumId w:val="36"/>
  </w:num>
  <w:num w:numId="10">
    <w:abstractNumId w:val="24"/>
  </w:num>
  <w:num w:numId="11">
    <w:abstractNumId w:val="33"/>
  </w:num>
  <w:num w:numId="12">
    <w:abstractNumId w:val="45"/>
  </w:num>
  <w:num w:numId="13">
    <w:abstractNumId w:val="18"/>
  </w:num>
  <w:num w:numId="14">
    <w:abstractNumId w:val="20"/>
  </w:num>
  <w:num w:numId="15">
    <w:abstractNumId w:val="10"/>
  </w:num>
  <w:num w:numId="16">
    <w:abstractNumId w:val="39"/>
  </w:num>
  <w:num w:numId="17">
    <w:abstractNumId w:val="34"/>
  </w:num>
  <w:num w:numId="18">
    <w:abstractNumId w:val="8"/>
  </w:num>
  <w:num w:numId="19">
    <w:abstractNumId w:val="19"/>
  </w:num>
  <w:num w:numId="20">
    <w:abstractNumId w:val="42"/>
  </w:num>
  <w:num w:numId="21">
    <w:abstractNumId w:val="12"/>
  </w:num>
  <w:num w:numId="22">
    <w:abstractNumId w:val="15"/>
  </w:num>
  <w:num w:numId="23">
    <w:abstractNumId w:val="1"/>
  </w:num>
  <w:num w:numId="24">
    <w:abstractNumId w:val="29"/>
  </w:num>
  <w:num w:numId="25">
    <w:abstractNumId w:val="17"/>
  </w:num>
  <w:num w:numId="26">
    <w:abstractNumId w:val="25"/>
  </w:num>
  <w:num w:numId="27">
    <w:abstractNumId w:val="41"/>
  </w:num>
  <w:num w:numId="28">
    <w:abstractNumId w:val="14"/>
  </w:num>
  <w:num w:numId="29">
    <w:abstractNumId w:val="40"/>
  </w:num>
  <w:num w:numId="30">
    <w:abstractNumId w:val="44"/>
  </w:num>
  <w:num w:numId="31">
    <w:abstractNumId w:val="5"/>
  </w:num>
  <w:num w:numId="32">
    <w:abstractNumId w:val="13"/>
  </w:num>
  <w:num w:numId="33">
    <w:abstractNumId w:val="27"/>
  </w:num>
  <w:num w:numId="34">
    <w:abstractNumId w:val="37"/>
  </w:num>
  <w:num w:numId="35">
    <w:abstractNumId w:val="43"/>
  </w:num>
  <w:num w:numId="36">
    <w:abstractNumId w:val="7"/>
  </w:num>
  <w:num w:numId="37">
    <w:abstractNumId w:val="38"/>
  </w:num>
  <w:num w:numId="38">
    <w:abstractNumId w:val="11"/>
  </w:num>
  <w:num w:numId="39">
    <w:abstractNumId w:val="4"/>
  </w:num>
  <w:num w:numId="40">
    <w:abstractNumId w:val="2"/>
  </w:num>
  <w:num w:numId="41">
    <w:abstractNumId w:val="3"/>
  </w:num>
  <w:num w:numId="42">
    <w:abstractNumId w:val="30"/>
  </w:num>
  <w:num w:numId="43">
    <w:abstractNumId w:val="23"/>
  </w:num>
  <w:num w:numId="44">
    <w:abstractNumId w:val="28"/>
  </w:num>
  <w:num w:numId="45">
    <w:abstractNumId w:val="31"/>
  </w:num>
  <w:num w:numId="46">
    <w:abstractNumId w:val="22"/>
  </w:num>
  <w:num w:numId="47">
    <w:abstractNumId w:val="32"/>
  </w:num>
  <w:num w:numId="48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AF1"/>
    <w:rsid w:val="00015480"/>
    <w:rsid w:val="00020C2C"/>
    <w:rsid w:val="00024473"/>
    <w:rsid w:val="000244BE"/>
    <w:rsid w:val="00032359"/>
    <w:rsid w:val="00033833"/>
    <w:rsid w:val="00035A26"/>
    <w:rsid w:val="00036CC8"/>
    <w:rsid w:val="00037B3E"/>
    <w:rsid w:val="00040D1E"/>
    <w:rsid w:val="00043021"/>
    <w:rsid w:val="0004336A"/>
    <w:rsid w:val="00044093"/>
    <w:rsid w:val="00046056"/>
    <w:rsid w:val="00050895"/>
    <w:rsid w:val="00051403"/>
    <w:rsid w:val="0005526F"/>
    <w:rsid w:val="0005745E"/>
    <w:rsid w:val="000604B1"/>
    <w:rsid w:val="00061F64"/>
    <w:rsid w:val="00066F6D"/>
    <w:rsid w:val="00075D3D"/>
    <w:rsid w:val="00076279"/>
    <w:rsid w:val="00080024"/>
    <w:rsid w:val="0008146F"/>
    <w:rsid w:val="000934BA"/>
    <w:rsid w:val="00094729"/>
    <w:rsid w:val="00096EC7"/>
    <w:rsid w:val="000A537A"/>
    <w:rsid w:val="000A688B"/>
    <w:rsid w:val="000C0C5D"/>
    <w:rsid w:val="000C2A5F"/>
    <w:rsid w:val="000C7B86"/>
    <w:rsid w:val="000C7DE5"/>
    <w:rsid w:val="000D3006"/>
    <w:rsid w:val="000D38ED"/>
    <w:rsid w:val="000D3A15"/>
    <w:rsid w:val="000E6457"/>
    <w:rsid w:val="000E6490"/>
    <w:rsid w:val="000F63AB"/>
    <w:rsid w:val="000F7C87"/>
    <w:rsid w:val="00104146"/>
    <w:rsid w:val="00106B06"/>
    <w:rsid w:val="00106E55"/>
    <w:rsid w:val="0011316B"/>
    <w:rsid w:val="001157C8"/>
    <w:rsid w:val="001223A9"/>
    <w:rsid w:val="001238DC"/>
    <w:rsid w:val="001275E2"/>
    <w:rsid w:val="00127A5A"/>
    <w:rsid w:val="0013162A"/>
    <w:rsid w:val="0013287A"/>
    <w:rsid w:val="00150617"/>
    <w:rsid w:val="001518FF"/>
    <w:rsid w:val="00155A8D"/>
    <w:rsid w:val="0016119C"/>
    <w:rsid w:val="001673EC"/>
    <w:rsid w:val="00172DBA"/>
    <w:rsid w:val="00186EFA"/>
    <w:rsid w:val="0019044F"/>
    <w:rsid w:val="001A12C2"/>
    <w:rsid w:val="001A50A1"/>
    <w:rsid w:val="001B065B"/>
    <w:rsid w:val="001B0E64"/>
    <w:rsid w:val="001B3C9B"/>
    <w:rsid w:val="001B794F"/>
    <w:rsid w:val="001D3FB1"/>
    <w:rsid w:val="001D452C"/>
    <w:rsid w:val="001D765D"/>
    <w:rsid w:val="001F1610"/>
    <w:rsid w:val="001F3C1A"/>
    <w:rsid w:val="001F5E9C"/>
    <w:rsid w:val="001F61FC"/>
    <w:rsid w:val="001F7452"/>
    <w:rsid w:val="00201509"/>
    <w:rsid w:val="00227206"/>
    <w:rsid w:val="0023221D"/>
    <w:rsid w:val="00234403"/>
    <w:rsid w:val="00234BD7"/>
    <w:rsid w:val="0023504B"/>
    <w:rsid w:val="00241C37"/>
    <w:rsid w:val="00244671"/>
    <w:rsid w:val="00244AD0"/>
    <w:rsid w:val="002469D0"/>
    <w:rsid w:val="002502BF"/>
    <w:rsid w:val="00256697"/>
    <w:rsid w:val="00263185"/>
    <w:rsid w:val="0026423B"/>
    <w:rsid w:val="00266565"/>
    <w:rsid w:val="00270C38"/>
    <w:rsid w:val="00272B13"/>
    <w:rsid w:val="00276CAB"/>
    <w:rsid w:val="00277614"/>
    <w:rsid w:val="00287E94"/>
    <w:rsid w:val="00292B29"/>
    <w:rsid w:val="002952BC"/>
    <w:rsid w:val="00295D9C"/>
    <w:rsid w:val="00296BBF"/>
    <w:rsid w:val="002A514A"/>
    <w:rsid w:val="002A56D9"/>
    <w:rsid w:val="002C1982"/>
    <w:rsid w:val="002D354A"/>
    <w:rsid w:val="002D50A4"/>
    <w:rsid w:val="002D5B25"/>
    <w:rsid w:val="002D5ED0"/>
    <w:rsid w:val="002E28E9"/>
    <w:rsid w:val="002F15DD"/>
    <w:rsid w:val="00303DC8"/>
    <w:rsid w:val="00306D6C"/>
    <w:rsid w:val="00311E97"/>
    <w:rsid w:val="00312254"/>
    <w:rsid w:val="00312F95"/>
    <w:rsid w:val="00317BF7"/>
    <w:rsid w:val="00323F6E"/>
    <w:rsid w:val="00326605"/>
    <w:rsid w:val="0033006F"/>
    <w:rsid w:val="00342964"/>
    <w:rsid w:val="00343363"/>
    <w:rsid w:val="003467CE"/>
    <w:rsid w:val="00347071"/>
    <w:rsid w:val="00347678"/>
    <w:rsid w:val="00350180"/>
    <w:rsid w:val="00351631"/>
    <w:rsid w:val="003552A3"/>
    <w:rsid w:val="00356728"/>
    <w:rsid w:val="00363FE9"/>
    <w:rsid w:val="00364D74"/>
    <w:rsid w:val="00370436"/>
    <w:rsid w:val="003711B3"/>
    <w:rsid w:val="00372C9E"/>
    <w:rsid w:val="00374EF9"/>
    <w:rsid w:val="00380D25"/>
    <w:rsid w:val="0038531B"/>
    <w:rsid w:val="00386F3E"/>
    <w:rsid w:val="00387E10"/>
    <w:rsid w:val="00390EAB"/>
    <w:rsid w:val="003915BE"/>
    <w:rsid w:val="00393F45"/>
    <w:rsid w:val="00397496"/>
    <w:rsid w:val="003A4E95"/>
    <w:rsid w:val="003A546E"/>
    <w:rsid w:val="003B57FC"/>
    <w:rsid w:val="003C1901"/>
    <w:rsid w:val="003C2810"/>
    <w:rsid w:val="003C352E"/>
    <w:rsid w:val="003D3E93"/>
    <w:rsid w:val="003D61D2"/>
    <w:rsid w:val="003E0217"/>
    <w:rsid w:val="003E09BF"/>
    <w:rsid w:val="003E1A1B"/>
    <w:rsid w:val="003E22A5"/>
    <w:rsid w:val="003E3B91"/>
    <w:rsid w:val="003E58AE"/>
    <w:rsid w:val="003E72CD"/>
    <w:rsid w:val="003F3F0D"/>
    <w:rsid w:val="00410843"/>
    <w:rsid w:val="00412E47"/>
    <w:rsid w:val="004347A5"/>
    <w:rsid w:val="004372D3"/>
    <w:rsid w:val="0043748A"/>
    <w:rsid w:val="00442256"/>
    <w:rsid w:val="00445524"/>
    <w:rsid w:val="00447629"/>
    <w:rsid w:val="00451E07"/>
    <w:rsid w:val="00455936"/>
    <w:rsid w:val="0045599D"/>
    <w:rsid w:val="0046048F"/>
    <w:rsid w:val="004605D9"/>
    <w:rsid w:val="004677DC"/>
    <w:rsid w:val="00471FE2"/>
    <w:rsid w:val="00472A19"/>
    <w:rsid w:val="00475A10"/>
    <w:rsid w:val="004767CD"/>
    <w:rsid w:val="00477484"/>
    <w:rsid w:val="0048416D"/>
    <w:rsid w:val="004A0E13"/>
    <w:rsid w:val="004A34C3"/>
    <w:rsid w:val="004A7A41"/>
    <w:rsid w:val="004B0C8E"/>
    <w:rsid w:val="004B0F88"/>
    <w:rsid w:val="004B7636"/>
    <w:rsid w:val="004C381F"/>
    <w:rsid w:val="004C5524"/>
    <w:rsid w:val="004C6C42"/>
    <w:rsid w:val="004E6503"/>
    <w:rsid w:val="004F4D49"/>
    <w:rsid w:val="005008C8"/>
    <w:rsid w:val="005017B0"/>
    <w:rsid w:val="00503505"/>
    <w:rsid w:val="005040DD"/>
    <w:rsid w:val="0051150B"/>
    <w:rsid w:val="00512B60"/>
    <w:rsid w:val="00514790"/>
    <w:rsid w:val="00514894"/>
    <w:rsid w:val="00514CFD"/>
    <w:rsid w:val="00524056"/>
    <w:rsid w:val="0052502E"/>
    <w:rsid w:val="00530053"/>
    <w:rsid w:val="00531E80"/>
    <w:rsid w:val="005343A0"/>
    <w:rsid w:val="005343B2"/>
    <w:rsid w:val="00541DD4"/>
    <w:rsid w:val="00544617"/>
    <w:rsid w:val="005524E9"/>
    <w:rsid w:val="00554344"/>
    <w:rsid w:val="00555E69"/>
    <w:rsid w:val="0056079D"/>
    <w:rsid w:val="00561F8C"/>
    <w:rsid w:val="0057389A"/>
    <w:rsid w:val="00576138"/>
    <w:rsid w:val="005764B1"/>
    <w:rsid w:val="00584E3E"/>
    <w:rsid w:val="00592879"/>
    <w:rsid w:val="005972E7"/>
    <w:rsid w:val="005A188B"/>
    <w:rsid w:val="005A491A"/>
    <w:rsid w:val="005A4E60"/>
    <w:rsid w:val="005B38F3"/>
    <w:rsid w:val="005B5089"/>
    <w:rsid w:val="005D1D9F"/>
    <w:rsid w:val="005D4ECA"/>
    <w:rsid w:val="005E38E8"/>
    <w:rsid w:val="005E4C27"/>
    <w:rsid w:val="005E6D42"/>
    <w:rsid w:val="005E7941"/>
    <w:rsid w:val="005F0406"/>
    <w:rsid w:val="005F0877"/>
    <w:rsid w:val="005F0B98"/>
    <w:rsid w:val="006007E9"/>
    <w:rsid w:val="006030ED"/>
    <w:rsid w:val="00606287"/>
    <w:rsid w:val="00606C43"/>
    <w:rsid w:val="006128C5"/>
    <w:rsid w:val="00620630"/>
    <w:rsid w:val="006252D8"/>
    <w:rsid w:val="0062534D"/>
    <w:rsid w:val="006267F9"/>
    <w:rsid w:val="00627BC1"/>
    <w:rsid w:val="006324C6"/>
    <w:rsid w:val="00636E3B"/>
    <w:rsid w:val="00642FB9"/>
    <w:rsid w:val="00645BED"/>
    <w:rsid w:val="0064643E"/>
    <w:rsid w:val="00654BD5"/>
    <w:rsid w:val="00661775"/>
    <w:rsid w:val="0066354E"/>
    <w:rsid w:val="006638C9"/>
    <w:rsid w:val="006652DC"/>
    <w:rsid w:val="006673D6"/>
    <w:rsid w:val="00671CDE"/>
    <w:rsid w:val="006866F6"/>
    <w:rsid w:val="00695763"/>
    <w:rsid w:val="006A3648"/>
    <w:rsid w:val="006A4E6C"/>
    <w:rsid w:val="006A534C"/>
    <w:rsid w:val="006A5DFD"/>
    <w:rsid w:val="006D422E"/>
    <w:rsid w:val="006D46A3"/>
    <w:rsid w:val="006D6047"/>
    <w:rsid w:val="006E4EA7"/>
    <w:rsid w:val="006E62EB"/>
    <w:rsid w:val="006E7B7F"/>
    <w:rsid w:val="006F512D"/>
    <w:rsid w:val="006F7E25"/>
    <w:rsid w:val="007014DD"/>
    <w:rsid w:val="00701738"/>
    <w:rsid w:val="00702405"/>
    <w:rsid w:val="00706D32"/>
    <w:rsid w:val="0071279D"/>
    <w:rsid w:val="00715772"/>
    <w:rsid w:val="007157E7"/>
    <w:rsid w:val="00717B43"/>
    <w:rsid w:val="0073441B"/>
    <w:rsid w:val="00741EC2"/>
    <w:rsid w:val="00742650"/>
    <w:rsid w:val="007445A3"/>
    <w:rsid w:val="00747AA0"/>
    <w:rsid w:val="007522DD"/>
    <w:rsid w:val="007577DF"/>
    <w:rsid w:val="007630D2"/>
    <w:rsid w:val="007661F7"/>
    <w:rsid w:val="0076691E"/>
    <w:rsid w:val="00770291"/>
    <w:rsid w:val="00773671"/>
    <w:rsid w:val="00773EC7"/>
    <w:rsid w:val="00775FCB"/>
    <w:rsid w:val="0079453B"/>
    <w:rsid w:val="007A0770"/>
    <w:rsid w:val="007A3137"/>
    <w:rsid w:val="007A44EC"/>
    <w:rsid w:val="007A670B"/>
    <w:rsid w:val="007B08A3"/>
    <w:rsid w:val="007B2E9D"/>
    <w:rsid w:val="007B79AA"/>
    <w:rsid w:val="007C2693"/>
    <w:rsid w:val="007C5DA6"/>
    <w:rsid w:val="007C648D"/>
    <w:rsid w:val="007C6517"/>
    <w:rsid w:val="007C7E26"/>
    <w:rsid w:val="007D0103"/>
    <w:rsid w:val="007D189A"/>
    <w:rsid w:val="007D18D6"/>
    <w:rsid w:val="007E7DEB"/>
    <w:rsid w:val="007F0BD7"/>
    <w:rsid w:val="007F6F16"/>
    <w:rsid w:val="00801271"/>
    <w:rsid w:val="00801482"/>
    <w:rsid w:val="008047D0"/>
    <w:rsid w:val="008054D2"/>
    <w:rsid w:val="0081256F"/>
    <w:rsid w:val="008127D4"/>
    <w:rsid w:val="0081417D"/>
    <w:rsid w:val="00815163"/>
    <w:rsid w:val="00815197"/>
    <w:rsid w:val="00816AE0"/>
    <w:rsid w:val="00823043"/>
    <w:rsid w:val="008233FB"/>
    <w:rsid w:val="008239DB"/>
    <w:rsid w:val="008352EA"/>
    <w:rsid w:val="00843577"/>
    <w:rsid w:val="00847368"/>
    <w:rsid w:val="00851CEE"/>
    <w:rsid w:val="00853022"/>
    <w:rsid w:val="00856459"/>
    <w:rsid w:val="00860B07"/>
    <w:rsid w:val="00873C68"/>
    <w:rsid w:val="008821B6"/>
    <w:rsid w:val="00887461"/>
    <w:rsid w:val="00890A27"/>
    <w:rsid w:val="008913CD"/>
    <w:rsid w:val="00895567"/>
    <w:rsid w:val="008A09DD"/>
    <w:rsid w:val="008A11A9"/>
    <w:rsid w:val="008A19F3"/>
    <w:rsid w:val="008A3C7E"/>
    <w:rsid w:val="008A447D"/>
    <w:rsid w:val="008A7235"/>
    <w:rsid w:val="008B1742"/>
    <w:rsid w:val="008B2751"/>
    <w:rsid w:val="008B2FF6"/>
    <w:rsid w:val="008B3835"/>
    <w:rsid w:val="008B5671"/>
    <w:rsid w:val="008B57AD"/>
    <w:rsid w:val="008C0D47"/>
    <w:rsid w:val="008C30AA"/>
    <w:rsid w:val="008C6310"/>
    <w:rsid w:val="008D417C"/>
    <w:rsid w:val="008D5F62"/>
    <w:rsid w:val="008D6356"/>
    <w:rsid w:val="008F4105"/>
    <w:rsid w:val="008F6FA6"/>
    <w:rsid w:val="00907058"/>
    <w:rsid w:val="0090747E"/>
    <w:rsid w:val="009078D1"/>
    <w:rsid w:val="00912AA6"/>
    <w:rsid w:val="00913533"/>
    <w:rsid w:val="009153B9"/>
    <w:rsid w:val="0092285C"/>
    <w:rsid w:val="00922A0E"/>
    <w:rsid w:val="009236FA"/>
    <w:rsid w:val="009268FE"/>
    <w:rsid w:val="00930B24"/>
    <w:rsid w:val="00931494"/>
    <w:rsid w:val="00940731"/>
    <w:rsid w:val="00941637"/>
    <w:rsid w:val="00944557"/>
    <w:rsid w:val="00946800"/>
    <w:rsid w:val="00946FF7"/>
    <w:rsid w:val="00950955"/>
    <w:rsid w:val="0095138C"/>
    <w:rsid w:val="00955863"/>
    <w:rsid w:val="00957C73"/>
    <w:rsid w:val="00962BF3"/>
    <w:rsid w:val="0096798D"/>
    <w:rsid w:val="00970E98"/>
    <w:rsid w:val="00971DAD"/>
    <w:rsid w:val="009730DA"/>
    <w:rsid w:val="0097494B"/>
    <w:rsid w:val="0097511E"/>
    <w:rsid w:val="009763CE"/>
    <w:rsid w:val="0098081B"/>
    <w:rsid w:val="0098133E"/>
    <w:rsid w:val="009856C7"/>
    <w:rsid w:val="009863FC"/>
    <w:rsid w:val="0098708B"/>
    <w:rsid w:val="00990EAC"/>
    <w:rsid w:val="00991D11"/>
    <w:rsid w:val="0099717C"/>
    <w:rsid w:val="00997825"/>
    <w:rsid w:val="009A1CB3"/>
    <w:rsid w:val="009A78AA"/>
    <w:rsid w:val="009C15AC"/>
    <w:rsid w:val="009C1E84"/>
    <w:rsid w:val="009C2712"/>
    <w:rsid w:val="009C36DE"/>
    <w:rsid w:val="009C5201"/>
    <w:rsid w:val="009C62A8"/>
    <w:rsid w:val="009C6785"/>
    <w:rsid w:val="009D483E"/>
    <w:rsid w:val="009D5528"/>
    <w:rsid w:val="009D6117"/>
    <w:rsid w:val="009D69EC"/>
    <w:rsid w:val="009F1C8A"/>
    <w:rsid w:val="009F59D7"/>
    <w:rsid w:val="00A0279B"/>
    <w:rsid w:val="00A052C8"/>
    <w:rsid w:val="00A06116"/>
    <w:rsid w:val="00A14541"/>
    <w:rsid w:val="00A219B2"/>
    <w:rsid w:val="00A22E7D"/>
    <w:rsid w:val="00A24F64"/>
    <w:rsid w:val="00A26122"/>
    <w:rsid w:val="00A3550C"/>
    <w:rsid w:val="00A43971"/>
    <w:rsid w:val="00A43D43"/>
    <w:rsid w:val="00A44BEB"/>
    <w:rsid w:val="00A502D2"/>
    <w:rsid w:val="00A50EA5"/>
    <w:rsid w:val="00A51A5D"/>
    <w:rsid w:val="00A52CF3"/>
    <w:rsid w:val="00A54F03"/>
    <w:rsid w:val="00A612B5"/>
    <w:rsid w:val="00A62225"/>
    <w:rsid w:val="00A631A3"/>
    <w:rsid w:val="00A63893"/>
    <w:rsid w:val="00A64A7D"/>
    <w:rsid w:val="00A6518F"/>
    <w:rsid w:val="00A66360"/>
    <w:rsid w:val="00A67E0B"/>
    <w:rsid w:val="00A70C76"/>
    <w:rsid w:val="00A70D61"/>
    <w:rsid w:val="00A7464D"/>
    <w:rsid w:val="00A80780"/>
    <w:rsid w:val="00A82498"/>
    <w:rsid w:val="00A85DEF"/>
    <w:rsid w:val="00A9273D"/>
    <w:rsid w:val="00A93B7E"/>
    <w:rsid w:val="00AA1CA8"/>
    <w:rsid w:val="00AA487E"/>
    <w:rsid w:val="00AA50F6"/>
    <w:rsid w:val="00AB047F"/>
    <w:rsid w:val="00AB276B"/>
    <w:rsid w:val="00AB3320"/>
    <w:rsid w:val="00AB34C9"/>
    <w:rsid w:val="00AB381C"/>
    <w:rsid w:val="00AB465D"/>
    <w:rsid w:val="00AB7875"/>
    <w:rsid w:val="00AC354C"/>
    <w:rsid w:val="00AC4F31"/>
    <w:rsid w:val="00AC53A7"/>
    <w:rsid w:val="00AD0740"/>
    <w:rsid w:val="00AD1E5B"/>
    <w:rsid w:val="00AD74DC"/>
    <w:rsid w:val="00AE309B"/>
    <w:rsid w:val="00AE4CE5"/>
    <w:rsid w:val="00AF2F4F"/>
    <w:rsid w:val="00AF478D"/>
    <w:rsid w:val="00AF7668"/>
    <w:rsid w:val="00B06B73"/>
    <w:rsid w:val="00B125F0"/>
    <w:rsid w:val="00B22AFD"/>
    <w:rsid w:val="00B27F07"/>
    <w:rsid w:val="00B3164A"/>
    <w:rsid w:val="00B36C5A"/>
    <w:rsid w:val="00B37E6B"/>
    <w:rsid w:val="00B426FB"/>
    <w:rsid w:val="00B5778B"/>
    <w:rsid w:val="00B62D3F"/>
    <w:rsid w:val="00B63A5B"/>
    <w:rsid w:val="00B6451B"/>
    <w:rsid w:val="00B6574F"/>
    <w:rsid w:val="00B6663A"/>
    <w:rsid w:val="00B7174E"/>
    <w:rsid w:val="00B775B6"/>
    <w:rsid w:val="00B81000"/>
    <w:rsid w:val="00B84157"/>
    <w:rsid w:val="00BB0350"/>
    <w:rsid w:val="00BB2BD1"/>
    <w:rsid w:val="00BB41FD"/>
    <w:rsid w:val="00BB7AEE"/>
    <w:rsid w:val="00BC17B4"/>
    <w:rsid w:val="00BC283C"/>
    <w:rsid w:val="00BC453F"/>
    <w:rsid w:val="00BD2B75"/>
    <w:rsid w:val="00BD442E"/>
    <w:rsid w:val="00BD738C"/>
    <w:rsid w:val="00BE1169"/>
    <w:rsid w:val="00BE2FED"/>
    <w:rsid w:val="00BE39B8"/>
    <w:rsid w:val="00BE71FF"/>
    <w:rsid w:val="00BE7929"/>
    <w:rsid w:val="00BF0033"/>
    <w:rsid w:val="00BF44A4"/>
    <w:rsid w:val="00BF7BFF"/>
    <w:rsid w:val="00C035AA"/>
    <w:rsid w:val="00C105A1"/>
    <w:rsid w:val="00C10B2D"/>
    <w:rsid w:val="00C11E33"/>
    <w:rsid w:val="00C122F9"/>
    <w:rsid w:val="00C1681F"/>
    <w:rsid w:val="00C17699"/>
    <w:rsid w:val="00C2408C"/>
    <w:rsid w:val="00C435ED"/>
    <w:rsid w:val="00C44F52"/>
    <w:rsid w:val="00C52A0D"/>
    <w:rsid w:val="00C54F79"/>
    <w:rsid w:val="00C60BD4"/>
    <w:rsid w:val="00C61DF4"/>
    <w:rsid w:val="00C6367D"/>
    <w:rsid w:val="00C64F17"/>
    <w:rsid w:val="00C743AF"/>
    <w:rsid w:val="00C86701"/>
    <w:rsid w:val="00C8774D"/>
    <w:rsid w:val="00C92C19"/>
    <w:rsid w:val="00C9376A"/>
    <w:rsid w:val="00C93C3A"/>
    <w:rsid w:val="00C96227"/>
    <w:rsid w:val="00CA462A"/>
    <w:rsid w:val="00CA46E3"/>
    <w:rsid w:val="00CB1422"/>
    <w:rsid w:val="00CB211A"/>
    <w:rsid w:val="00CC3B6C"/>
    <w:rsid w:val="00CD1405"/>
    <w:rsid w:val="00CD15F6"/>
    <w:rsid w:val="00CD64FC"/>
    <w:rsid w:val="00CE3A3D"/>
    <w:rsid w:val="00CE7A30"/>
    <w:rsid w:val="00CE7A85"/>
    <w:rsid w:val="00CF3B09"/>
    <w:rsid w:val="00CF3B33"/>
    <w:rsid w:val="00CF4EF6"/>
    <w:rsid w:val="00D0476C"/>
    <w:rsid w:val="00D065A6"/>
    <w:rsid w:val="00D1204C"/>
    <w:rsid w:val="00D13091"/>
    <w:rsid w:val="00D1695C"/>
    <w:rsid w:val="00D2326B"/>
    <w:rsid w:val="00D24A5D"/>
    <w:rsid w:val="00D25CD9"/>
    <w:rsid w:val="00D26A08"/>
    <w:rsid w:val="00D270A5"/>
    <w:rsid w:val="00D2756B"/>
    <w:rsid w:val="00D3115C"/>
    <w:rsid w:val="00D31A36"/>
    <w:rsid w:val="00D37FCB"/>
    <w:rsid w:val="00D4023D"/>
    <w:rsid w:val="00D4069A"/>
    <w:rsid w:val="00D54229"/>
    <w:rsid w:val="00D54ECC"/>
    <w:rsid w:val="00D664C5"/>
    <w:rsid w:val="00D67F6F"/>
    <w:rsid w:val="00D7189D"/>
    <w:rsid w:val="00D730CA"/>
    <w:rsid w:val="00D801DF"/>
    <w:rsid w:val="00D85FC7"/>
    <w:rsid w:val="00D86307"/>
    <w:rsid w:val="00D9245C"/>
    <w:rsid w:val="00D94F64"/>
    <w:rsid w:val="00D978E4"/>
    <w:rsid w:val="00DA2882"/>
    <w:rsid w:val="00DA33AC"/>
    <w:rsid w:val="00DA64D0"/>
    <w:rsid w:val="00DA6582"/>
    <w:rsid w:val="00DB0DFE"/>
    <w:rsid w:val="00DB67CB"/>
    <w:rsid w:val="00DB7730"/>
    <w:rsid w:val="00DC22C2"/>
    <w:rsid w:val="00DC575A"/>
    <w:rsid w:val="00DC5FE1"/>
    <w:rsid w:val="00DD2B98"/>
    <w:rsid w:val="00DD4754"/>
    <w:rsid w:val="00DE03C1"/>
    <w:rsid w:val="00DE18B5"/>
    <w:rsid w:val="00DE32CC"/>
    <w:rsid w:val="00DF09F4"/>
    <w:rsid w:val="00E00214"/>
    <w:rsid w:val="00E02E0B"/>
    <w:rsid w:val="00E0593E"/>
    <w:rsid w:val="00E208B0"/>
    <w:rsid w:val="00E261A1"/>
    <w:rsid w:val="00E26720"/>
    <w:rsid w:val="00E36DF7"/>
    <w:rsid w:val="00E41AEE"/>
    <w:rsid w:val="00E4794F"/>
    <w:rsid w:val="00E508A7"/>
    <w:rsid w:val="00E50F28"/>
    <w:rsid w:val="00E60A44"/>
    <w:rsid w:val="00E61B22"/>
    <w:rsid w:val="00E64290"/>
    <w:rsid w:val="00E666EA"/>
    <w:rsid w:val="00E74087"/>
    <w:rsid w:val="00E81CA6"/>
    <w:rsid w:val="00E85CEA"/>
    <w:rsid w:val="00E8690C"/>
    <w:rsid w:val="00E97C53"/>
    <w:rsid w:val="00EA6493"/>
    <w:rsid w:val="00EA70F3"/>
    <w:rsid w:val="00EA7476"/>
    <w:rsid w:val="00EB0651"/>
    <w:rsid w:val="00EB1F89"/>
    <w:rsid w:val="00EB1FC2"/>
    <w:rsid w:val="00EB6A0B"/>
    <w:rsid w:val="00EC14DF"/>
    <w:rsid w:val="00EC1BB9"/>
    <w:rsid w:val="00EC5EF6"/>
    <w:rsid w:val="00ED3B32"/>
    <w:rsid w:val="00ED4484"/>
    <w:rsid w:val="00ED65FC"/>
    <w:rsid w:val="00ED6B45"/>
    <w:rsid w:val="00ED7346"/>
    <w:rsid w:val="00ED77F3"/>
    <w:rsid w:val="00EE3201"/>
    <w:rsid w:val="00EE45D4"/>
    <w:rsid w:val="00EEC03C"/>
    <w:rsid w:val="00EF1410"/>
    <w:rsid w:val="00F05BB5"/>
    <w:rsid w:val="00F113BF"/>
    <w:rsid w:val="00F20633"/>
    <w:rsid w:val="00F20ED0"/>
    <w:rsid w:val="00F2337D"/>
    <w:rsid w:val="00F25908"/>
    <w:rsid w:val="00F26E37"/>
    <w:rsid w:val="00F301A4"/>
    <w:rsid w:val="00F32A7C"/>
    <w:rsid w:val="00F34EC4"/>
    <w:rsid w:val="00F374E5"/>
    <w:rsid w:val="00F4271F"/>
    <w:rsid w:val="00F5534E"/>
    <w:rsid w:val="00F57A7C"/>
    <w:rsid w:val="00F6042B"/>
    <w:rsid w:val="00F62A47"/>
    <w:rsid w:val="00F62DCD"/>
    <w:rsid w:val="00F7087D"/>
    <w:rsid w:val="00F7451A"/>
    <w:rsid w:val="00F745DD"/>
    <w:rsid w:val="00F76B03"/>
    <w:rsid w:val="00F76EBD"/>
    <w:rsid w:val="00F8478E"/>
    <w:rsid w:val="00F84AC0"/>
    <w:rsid w:val="00F84B99"/>
    <w:rsid w:val="00F85769"/>
    <w:rsid w:val="00F8700A"/>
    <w:rsid w:val="00F91124"/>
    <w:rsid w:val="00FA3223"/>
    <w:rsid w:val="00FA6956"/>
    <w:rsid w:val="00FB0572"/>
    <w:rsid w:val="00FB05EA"/>
    <w:rsid w:val="00FB1C31"/>
    <w:rsid w:val="00FC0872"/>
    <w:rsid w:val="00FC3457"/>
    <w:rsid w:val="00FC461A"/>
    <w:rsid w:val="00FC6AE0"/>
    <w:rsid w:val="00FD0C4A"/>
    <w:rsid w:val="00FD2680"/>
    <w:rsid w:val="00FD577A"/>
    <w:rsid w:val="00FD73B1"/>
    <w:rsid w:val="00FE77D9"/>
    <w:rsid w:val="01E7AD33"/>
    <w:rsid w:val="02244777"/>
    <w:rsid w:val="034D08F6"/>
    <w:rsid w:val="03839A77"/>
    <w:rsid w:val="03AFC148"/>
    <w:rsid w:val="042660FE"/>
    <w:rsid w:val="06BB1E56"/>
    <w:rsid w:val="0715AE0A"/>
    <w:rsid w:val="07177A84"/>
    <w:rsid w:val="07386DEA"/>
    <w:rsid w:val="0794EA10"/>
    <w:rsid w:val="09DB2B4D"/>
    <w:rsid w:val="0BC7574C"/>
    <w:rsid w:val="0CA06678"/>
    <w:rsid w:val="0CF3EB3C"/>
    <w:rsid w:val="0DBDB09D"/>
    <w:rsid w:val="0E97A923"/>
    <w:rsid w:val="0F030047"/>
    <w:rsid w:val="0F5980FE"/>
    <w:rsid w:val="0F6445D3"/>
    <w:rsid w:val="0F734A70"/>
    <w:rsid w:val="104AB978"/>
    <w:rsid w:val="10F3A92F"/>
    <w:rsid w:val="10F5515F"/>
    <w:rsid w:val="1119478A"/>
    <w:rsid w:val="1127AF19"/>
    <w:rsid w:val="11B35F01"/>
    <w:rsid w:val="11DF7E9C"/>
    <w:rsid w:val="1213781D"/>
    <w:rsid w:val="13CF7D27"/>
    <w:rsid w:val="142CF221"/>
    <w:rsid w:val="15AB9E16"/>
    <w:rsid w:val="15E28BF4"/>
    <w:rsid w:val="1685B2C4"/>
    <w:rsid w:val="177E5C55"/>
    <w:rsid w:val="18145409"/>
    <w:rsid w:val="1862D6B1"/>
    <w:rsid w:val="18B1AF61"/>
    <w:rsid w:val="191A2CB6"/>
    <w:rsid w:val="19DA5BCA"/>
    <w:rsid w:val="1A55E18D"/>
    <w:rsid w:val="1A9C33A5"/>
    <w:rsid w:val="1B1BD61D"/>
    <w:rsid w:val="1C0A3C3B"/>
    <w:rsid w:val="1D11FC8C"/>
    <w:rsid w:val="1D8F7CEC"/>
    <w:rsid w:val="1E351B78"/>
    <w:rsid w:val="1EADCCED"/>
    <w:rsid w:val="20919849"/>
    <w:rsid w:val="20DDAD5E"/>
    <w:rsid w:val="212D2C21"/>
    <w:rsid w:val="21CCE762"/>
    <w:rsid w:val="21DE2239"/>
    <w:rsid w:val="21FD8FEC"/>
    <w:rsid w:val="224DA2BC"/>
    <w:rsid w:val="22797DBF"/>
    <w:rsid w:val="2368B7C3"/>
    <w:rsid w:val="24154E20"/>
    <w:rsid w:val="246C0D5D"/>
    <w:rsid w:val="24BB5B8C"/>
    <w:rsid w:val="2518FF45"/>
    <w:rsid w:val="251D0E71"/>
    <w:rsid w:val="253530AE"/>
    <w:rsid w:val="25AB2033"/>
    <w:rsid w:val="25C9AF66"/>
    <w:rsid w:val="25F7A907"/>
    <w:rsid w:val="260E9C54"/>
    <w:rsid w:val="26B8DED2"/>
    <w:rsid w:val="274CEEE2"/>
    <w:rsid w:val="283C28E6"/>
    <w:rsid w:val="292F49C9"/>
    <w:rsid w:val="29383E06"/>
    <w:rsid w:val="2B2F2336"/>
    <w:rsid w:val="2B59918E"/>
    <w:rsid w:val="2B758063"/>
    <w:rsid w:val="2CB255A3"/>
    <w:rsid w:val="2CF561EF"/>
    <w:rsid w:val="2DA6AEE2"/>
    <w:rsid w:val="2DDF2CFF"/>
    <w:rsid w:val="2E02BAEC"/>
    <w:rsid w:val="2E392F8A"/>
    <w:rsid w:val="2EC492C7"/>
    <w:rsid w:val="301807B6"/>
    <w:rsid w:val="3077E355"/>
    <w:rsid w:val="309BC5F6"/>
    <w:rsid w:val="309EB7E1"/>
    <w:rsid w:val="30B9DD65"/>
    <w:rsid w:val="30E67DC7"/>
    <w:rsid w:val="3156007A"/>
    <w:rsid w:val="317396B0"/>
    <w:rsid w:val="31C8D312"/>
    <w:rsid w:val="339F39E7"/>
    <w:rsid w:val="340E2640"/>
    <w:rsid w:val="349440DF"/>
    <w:rsid w:val="34A1791B"/>
    <w:rsid w:val="3570055A"/>
    <w:rsid w:val="3591B0B4"/>
    <w:rsid w:val="35F4A474"/>
    <w:rsid w:val="35F7794E"/>
    <w:rsid w:val="379074D5"/>
    <w:rsid w:val="37C90735"/>
    <w:rsid w:val="384D3957"/>
    <w:rsid w:val="3AC81597"/>
    <w:rsid w:val="3B2D59B2"/>
    <w:rsid w:val="3B91DAF8"/>
    <w:rsid w:val="3C7D0E55"/>
    <w:rsid w:val="3CC92A13"/>
    <w:rsid w:val="3D29AF4A"/>
    <w:rsid w:val="3E1E3726"/>
    <w:rsid w:val="3E64FA74"/>
    <w:rsid w:val="3F6235F1"/>
    <w:rsid w:val="40500C2C"/>
    <w:rsid w:val="405D5E95"/>
    <w:rsid w:val="4061500C"/>
    <w:rsid w:val="40D39314"/>
    <w:rsid w:val="41552BC3"/>
    <w:rsid w:val="43047216"/>
    <w:rsid w:val="430641C9"/>
    <w:rsid w:val="43F1824F"/>
    <w:rsid w:val="43FD5F0D"/>
    <w:rsid w:val="44431709"/>
    <w:rsid w:val="446EF7DD"/>
    <w:rsid w:val="450ADC16"/>
    <w:rsid w:val="45A6E908"/>
    <w:rsid w:val="45D5150A"/>
    <w:rsid w:val="45D82971"/>
    <w:rsid w:val="4662E764"/>
    <w:rsid w:val="46BBDBB6"/>
    <w:rsid w:val="47BEBADC"/>
    <w:rsid w:val="4870C8D8"/>
    <w:rsid w:val="48B779FA"/>
    <w:rsid w:val="4A1311A5"/>
    <w:rsid w:val="4A3374CC"/>
    <w:rsid w:val="4A9F2DB9"/>
    <w:rsid w:val="4C5DBBAF"/>
    <w:rsid w:val="4C6073B8"/>
    <w:rsid w:val="4CBDC034"/>
    <w:rsid w:val="4D22721A"/>
    <w:rsid w:val="4D2F2FB5"/>
    <w:rsid w:val="4D5FE30A"/>
    <w:rsid w:val="4F45D8A2"/>
    <w:rsid w:val="4F729EDC"/>
    <w:rsid w:val="4FB6D583"/>
    <w:rsid w:val="5079A809"/>
    <w:rsid w:val="5127AFEB"/>
    <w:rsid w:val="5282C9E7"/>
    <w:rsid w:val="52BB7A75"/>
    <w:rsid w:val="52F1DADC"/>
    <w:rsid w:val="538548DC"/>
    <w:rsid w:val="539E7139"/>
    <w:rsid w:val="53A057EF"/>
    <w:rsid w:val="5455BEB7"/>
    <w:rsid w:val="54CE6EAF"/>
    <w:rsid w:val="552A97F5"/>
    <w:rsid w:val="5585AB55"/>
    <w:rsid w:val="55B906FF"/>
    <w:rsid w:val="55CEA2EF"/>
    <w:rsid w:val="5655A3F6"/>
    <w:rsid w:val="56B6C412"/>
    <w:rsid w:val="572E7968"/>
    <w:rsid w:val="58A838C2"/>
    <w:rsid w:val="58CFE716"/>
    <w:rsid w:val="59611C60"/>
    <w:rsid w:val="59CD7BB4"/>
    <w:rsid w:val="5AF8F0B2"/>
    <w:rsid w:val="5AFCECC1"/>
    <w:rsid w:val="5BA91476"/>
    <w:rsid w:val="5BB0FC5B"/>
    <w:rsid w:val="5C7E8508"/>
    <w:rsid w:val="5CF03A38"/>
    <w:rsid w:val="5D38001E"/>
    <w:rsid w:val="5D898D97"/>
    <w:rsid w:val="5D89A8F5"/>
    <w:rsid w:val="5E1A5569"/>
    <w:rsid w:val="616F0D28"/>
    <w:rsid w:val="6193609D"/>
    <w:rsid w:val="61D057C6"/>
    <w:rsid w:val="63CC6CD4"/>
    <w:rsid w:val="63EC8538"/>
    <w:rsid w:val="64A3CF07"/>
    <w:rsid w:val="650829A6"/>
    <w:rsid w:val="6593BEBB"/>
    <w:rsid w:val="66D7397E"/>
    <w:rsid w:val="679BC211"/>
    <w:rsid w:val="69379272"/>
    <w:rsid w:val="6968CA44"/>
    <w:rsid w:val="69981E8F"/>
    <w:rsid w:val="6AA3D0DC"/>
    <w:rsid w:val="6B13108B"/>
    <w:rsid w:val="6C142F30"/>
    <w:rsid w:val="6CB37837"/>
    <w:rsid w:val="6CCEB706"/>
    <w:rsid w:val="6D469439"/>
    <w:rsid w:val="6D85FACB"/>
    <w:rsid w:val="6D88D972"/>
    <w:rsid w:val="6DE71B9D"/>
    <w:rsid w:val="6F4B2E86"/>
    <w:rsid w:val="6FB8B9E3"/>
    <w:rsid w:val="707A21B1"/>
    <w:rsid w:val="70C11C44"/>
    <w:rsid w:val="71732284"/>
    <w:rsid w:val="74DBA9C9"/>
    <w:rsid w:val="75948D67"/>
    <w:rsid w:val="75EB8307"/>
    <w:rsid w:val="77305DC8"/>
    <w:rsid w:val="77577AEE"/>
    <w:rsid w:val="78134A8B"/>
    <w:rsid w:val="7859F349"/>
    <w:rsid w:val="79AF1AEC"/>
    <w:rsid w:val="7A2850D2"/>
    <w:rsid w:val="7A7F7EB7"/>
    <w:rsid w:val="7DB71F79"/>
    <w:rsid w:val="7DDDF405"/>
    <w:rsid w:val="7DE002B4"/>
    <w:rsid w:val="7E1363D7"/>
    <w:rsid w:val="7EB00C70"/>
    <w:rsid w:val="7F52EFDA"/>
    <w:rsid w:val="7FCCB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CD15F6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styleId="afc">
    <w:name w:val="Normal (Web)"/>
    <w:basedOn w:val="a1"/>
    <w:uiPriority w:val="99"/>
    <w:unhideWhenUsed/>
    <w:rsid w:val="006128C5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docdata">
    <w:name w:val="docdata"/>
    <w:aliases w:val="docy,v5,2739,bqiaagaaev4iaaagyggaaamacgaabsgkaaaaaaaaaaaaaaaaaaaaaaaaaaaaaaaaaaaaaaaaaaaaaaaaaaaaaaaaaaaaaaaaaaaaaaaaaaaaaaaaaaaaaaaaaaaaaaaaaaaaaaaaaaaaaaaaaaaaaaaaaaaaaaaaaaaaaaaaaaaaaaaaaaaaaaaaaaaaaaaaaaaaaaaaaaaaaaaaaaaaaaaaaaaaaaaaaaaaaaaa"/>
    <w:basedOn w:val="a2"/>
    <w:rsid w:val="0073441B"/>
  </w:style>
  <w:style w:type="paragraph" w:styleId="HTML">
    <w:name w:val="HTML Preformatted"/>
    <w:basedOn w:val="a1"/>
    <w:link w:val="HTML0"/>
    <w:uiPriority w:val="99"/>
    <w:semiHidden/>
    <w:unhideWhenUsed/>
    <w:rsid w:val="00A052C8"/>
    <w:pPr>
      <w:spacing w:before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A052C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9bc2650b-a465-4cc2-86e8-b3782a60224b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pzREgCsdIiMlzwsrhTSig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7BD1D67-02E1-4F82-84DD-238FD8DA5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1546</TotalTime>
  <Pages>26</Pages>
  <Words>3497</Words>
  <Characters>19938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Никита Тимшин</cp:lastModifiedBy>
  <cp:revision>42</cp:revision>
  <cp:lastPrinted>2019-07-22T11:48:00Z</cp:lastPrinted>
  <dcterms:created xsi:type="dcterms:W3CDTF">2025-02-04T08:00:00Z</dcterms:created>
  <dcterms:modified xsi:type="dcterms:W3CDTF">2025-08-24T12:53:00Z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